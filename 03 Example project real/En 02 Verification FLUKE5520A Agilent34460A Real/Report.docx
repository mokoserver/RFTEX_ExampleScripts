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53A8D" w14:textId="77777777" w:rsidR="00665D02" w:rsidRDefault="00665D02" w:rsidP="00665D02">
      <w:pPr>
        <w:spacing w:line="276" w:lineRule="auto"/>
        <w:jc w:val="right"/>
        <w:rPr>
          <w:b/>
          <w:sz w:val="20"/>
          <w:szCs w:val="20"/>
          <w:lang w:val="en-US"/>
        </w:rPr>
      </w:pPr>
    </w:p>
    <w:p w14:paraId="2A840C64" w14:textId="77777777" w:rsidR="00665D02" w:rsidRDefault="00665D02" w:rsidP="00665D02">
      <w:pPr>
        <w:spacing w:line="276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Form № </w:t>
      </w:r>
      <w:bookmarkStart w:id="0" w:name="FormNumber"/>
      <w:r>
        <w:rPr>
          <w:b/>
          <w:sz w:val="20"/>
          <w:szCs w:val="20"/>
          <w:lang w:val="en-US"/>
        </w:rPr>
        <w:t xml:space="preserve">   </w:t>
      </w:r>
      <w:bookmarkEnd w:id="0"/>
    </w:p>
    <w:p w14:paraId="26DC11A6" w14:textId="77777777" w:rsidR="00665D02" w:rsidRDefault="00665D02" w:rsidP="00665D02">
      <w:pPr>
        <w:spacing w:line="276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№  </w:t>
      </w:r>
      <w:bookmarkStart w:id="1" w:name="GosNumber"/>
      <w:r>
        <w:rPr>
          <w:b/>
          <w:sz w:val="20"/>
          <w:szCs w:val="20"/>
          <w:lang w:val="en-US"/>
        </w:rPr>
        <w:t xml:space="preserve">   </w:t>
      </w:r>
      <w:bookmarkEnd w:id="1"/>
    </w:p>
    <w:p w14:paraId="639DE56B" w14:textId="77777777" w:rsidR="00665D02" w:rsidRDefault="00665D02" w:rsidP="00665D02">
      <w:pPr>
        <w:jc w:val="right"/>
        <w:rPr>
          <w:sz w:val="16"/>
          <w:szCs w:val="16"/>
          <w:lang w:val="en-US"/>
        </w:rPr>
      </w:pPr>
    </w:p>
    <w:p w14:paraId="3B772B17" w14:textId="77777777" w:rsidR="00665D02" w:rsidRDefault="00665D02" w:rsidP="00665D02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  <w:lang w:val="en-US"/>
        </w:rPr>
      </w:pPr>
      <w:proofErr w:type="gramStart"/>
      <w:r>
        <w:rPr>
          <w:b/>
          <w:sz w:val="26"/>
          <w:szCs w:val="20"/>
          <w:lang w:val="en-US"/>
        </w:rPr>
        <w:t>PROTOCOL  №</w:t>
      </w:r>
      <w:proofErr w:type="gramEnd"/>
      <w:r>
        <w:rPr>
          <w:lang w:val="en-US"/>
        </w:rPr>
        <w:t xml:space="preserve"> </w:t>
      </w:r>
      <w:bookmarkStart w:id="2" w:name="ProtocolNumber"/>
      <w:r>
        <w:rPr>
          <w:lang w:val="en-US"/>
        </w:rPr>
        <w:t xml:space="preserve">   </w:t>
      </w:r>
      <w:bookmarkEnd w:id="2"/>
      <w:r>
        <w:rPr>
          <w:lang w:val="en-US"/>
        </w:rPr>
        <w:t xml:space="preserve">  </w:t>
      </w:r>
      <w:r>
        <w:rPr>
          <w:b/>
          <w:sz w:val="26"/>
          <w:szCs w:val="20"/>
          <w:lang w:val="en-US"/>
        </w:rPr>
        <w:t xml:space="preserve">from  </w:t>
      </w:r>
      <w:bookmarkStart w:id="3" w:name="CurrentDate"/>
      <w:r>
        <w:rPr>
          <w:lang w:val="en-US"/>
        </w:rPr>
        <w:t xml:space="preserve">   </w:t>
      </w:r>
      <w:bookmarkEnd w:id="3"/>
    </w:p>
    <w:p w14:paraId="65BCD670" w14:textId="77777777" w:rsidR="00665D02" w:rsidRDefault="00665D02" w:rsidP="00665D02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lang w:val="en-US"/>
        </w:rPr>
        <w:t>verification of digital multimeter / voltmeter of universal type</w:t>
      </w:r>
      <w:r>
        <w:rPr>
          <w:b/>
          <w:sz w:val="26"/>
          <w:szCs w:val="20"/>
          <w:lang w:val="en-US"/>
        </w:rPr>
        <w:t xml:space="preserve"> </w:t>
      </w:r>
      <w:r>
        <w:rPr>
          <w:lang w:val="en-US"/>
        </w:rPr>
        <w:t xml:space="preserve"> </w:t>
      </w:r>
      <w:bookmarkStart w:id="4" w:name="ModelDevice"/>
      <w:r>
        <w:rPr>
          <w:lang w:val="en-US"/>
        </w:rPr>
        <w:t xml:space="preserve">   </w:t>
      </w:r>
      <w:bookmarkEnd w:id="4"/>
    </w:p>
    <w:p w14:paraId="187B72A9" w14:textId="77777777" w:rsidR="00665D02" w:rsidRDefault="00665D02" w:rsidP="00665D02">
      <w:pPr>
        <w:spacing w:before="120"/>
        <w:rPr>
          <w:lang w:val="en-US"/>
        </w:rPr>
      </w:pPr>
      <w:r>
        <w:rPr>
          <w:lang w:val="en-US"/>
        </w:rPr>
        <w:t xml:space="preserve">serial no.№   </w:t>
      </w:r>
      <w:bookmarkStart w:id="5" w:name="SerialNumber"/>
      <w:r>
        <w:rPr>
          <w:rFonts w:eastAsia="TimesNewRomanPSMT"/>
          <w:lang w:val="en-US"/>
        </w:rPr>
        <w:t xml:space="preserve">   </w:t>
      </w:r>
      <w:bookmarkEnd w:id="5"/>
    </w:p>
    <w:p w14:paraId="52EA8D6B" w14:textId="77777777" w:rsidR="00665D02" w:rsidRDefault="00665D02" w:rsidP="00665D02">
      <w:pPr>
        <w:spacing w:before="120"/>
        <w:rPr>
          <w:lang w:val="en-US"/>
        </w:rPr>
      </w:pPr>
      <w:r>
        <w:rPr>
          <w:lang w:val="en-US"/>
        </w:rPr>
        <w:t xml:space="preserve">owned by </w:t>
      </w:r>
      <w:bookmarkStart w:id="6" w:name="Owner"/>
      <w:r>
        <w:rPr>
          <w:lang w:val="en-US"/>
        </w:rPr>
        <w:t xml:space="preserve">   </w:t>
      </w:r>
      <w:bookmarkEnd w:id="6"/>
    </w:p>
    <w:p w14:paraId="0B401B6A" w14:textId="77777777" w:rsidR="00665D02" w:rsidRDefault="00665D02" w:rsidP="00665D02">
      <w:pPr>
        <w:overflowPunct w:val="0"/>
        <w:autoSpaceDE w:val="0"/>
        <w:autoSpaceDN w:val="0"/>
        <w:adjustRightInd w:val="0"/>
        <w:spacing w:before="60"/>
        <w:textAlignment w:val="baseline"/>
        <w:rPr>
          <w:lang w:val="en-US"/>
        </w:rPr>
      </w:pPr>
      <w:r>
        <w:rPr>
          <w:lang w:val="en-US"/>
        </w:rPr>
        <w:t xml:space="preserve">Request № </w:t>
      </w:r>
      <w:bookmarkStart w:id="7" w:name="Request"/>
      <w:r>
        <w:rPr>
          <w:lang w:val="en-US"/>
        </w:rPr>
        <w:t xml:space="preserve">   </w:t>
      </w:r>
      <w:bookmarkEnd w:id="7"/>
    </w:p>
    <w:p w14:paraId="3568674F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  <w:r>
        <w:rPr>
          <w:b/>
          <w:lang w:val="en-US"/>
        </w:rPr>
        <w:t xml:space="preserve">    </w:t>
      </w:r>
    </w:p>
    <w:p w14:paraId="01500537" w14:textId="77777777" w:rsidR="00665D02" w:rsidRDefault="00665D02" w:rsidP="00665D02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line="276" w:lineRule="auto"/>
        <w:ind w:left="1276" w:hanging="1276"/>
        <w:textAlignment w:val="baseline"/>
        <w:rPr>
          <w:b/>
        </w:rPr>
      </w:pPr>
      <w:bookmarkStart w:id="8" w:name="VerificationConditions"/>
      <w:proofErr w:type="spellStart"/>
      <w:r>
        <w:rPr>
          <w:b/>
        </w:rPr>
        <w:t>Verification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conditions</w:t>
      </w:r>
      <w:proofErr w:type="spellEnd"/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665D02" w14:paraId="5E92285B" w14:textId="77777777" w:rsidTr="00665D02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5E4B557" w14:textId="77777777" w:rsidR="00665D02" w:rsidRDefault="00665D02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Controlled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parameters</w:t>
            </w:r>
            <w:proofErr w:type="spellEnd"/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0DCACF" w14:textId="77777777" w:rsidR="00665D02" w:rsidRDefault="00665D02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ND </w:t>
            </w:r>
            <w:proofErr w:type="spellStart"/>
            <w:r>
              <w:rPr>
                <w:b/>
                <w:sz w:val="22"/>
                <w:szCs w:val="22"/>
              </w:rPr>
              <w:t>requirements</w:t>
            </w:r>
            <w:proofErr w:type="spellEnd"/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62A447C" w14:textId="77777777" w:rsidR="00665D02" w:rsidRDefault="00665D02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Measured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values</w:t>
            </w:r>
            <w:proofErr w:type="spellEnd"/>
          </w:p>
        </w:tc>
      </w:tr>
      <w:tr w:rsidR="00665D02" w14:paraId="1B6988F6" w14:textId="77777777" w:rsidTr="00665D02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306B3" w14:textId="77777777" w:rsidR="00665D02" w:rsidRDefault="00665D02">
            <w:pPr>
              <w:overflowPunct w:val="0"/>
              <w:autoSpaceDE w:val="0"/>
              <w:autoSpaceDN w:val="0"/>
              <w:adjustRightInd w:val="0"/>
              <w:spacing w:before="10" w:after="1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BA1F" w14:textId="77777777" w:rsidR="00665D02" w:rsidRDefault="00665D02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520D6" w14:textId="77777777" w:rsidR="00665D02" w:rsidRDefault="00665D02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sz w:val="20"/>
                <w:szCs w:val="20"/>
              </w:rPr>
            </w:pPr>
          </w:p>
        </w:tc>
      </w:tr>
    </w:tbl>
    <w:p w14:paraId="3AB80954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</w:rPr>
      </w:pPr>
    </w:p>
    <w:p w14:paraId="414AABB0" w14:textId="77777777" w:rsidR="00665D02" w:rsidRDefault="00665D02" w:rsidP="00665D02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line="276" w:lineRule="auto"/>
        <w:ind w:left="1276" w:hanging="1276"/>
        <w:textAlignment w:val="baseline"/>
        <w:rPr>
          <w:b/>
        </w:rPr>
      </w:pPr>
      <w:bookmarkStart w:id="9" w:name="VerificationTools"/>
      <w:bookmarkEnd w:id="8"/>
      <w:proofErr w:type="spellStart"/>
      <w:r>
        <w:rPr>
          <w:b/>
        </w:rPr>
        <w:t>Verification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tools</w:t>
      </w:r>
      <w:proofErr w:type="spellEnd"/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665D02" w14:paraId="0EDE7439" w14:textId="77777777" w:rsidTr="00665D02">
        <w:tc>
          <w:tcPr>
            <w:tcW w:w="3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8A96669" w14:textId="77777777" w:rsidR="00665D02" w:rsidRDefault="00665D02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Name, </w:t>
            </w:r>
            <w:proofErr w:type="spellStart"/>
            <w:r>
              <w:rPr>
                <w:b/>
                <w:sz w:val="22"/>
                <w:szCs w:val="22"/>
              </w:rPr>
              <w:t>type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serial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number</w:t>
            </w:r>
            <w:proofErr w:type="spellEnd"/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5CAC46D" w14:textId="77777777" w:rsidR="00665D02" w:rsidRDefault="00665D02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Metrological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characteristics</w:t>
            </w:r>
            <w:proofErr w:type="spellEnd"/>
          </w:p>
        </w:tc>
      </w:tr>
      <w:tr w:rsidR="00665D02" w14:paraId="764ADA34" w14:textId="77777777" w:rsidTr="00665D02">
        <w:tc>
          <w:tcPr>
            <w:tcW w:w="3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D7465" w14:textId="77777777" w:rsidR="00665D02" w:rsidRDefault="00665D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6F753" w14:textId="77777777" w:rsidR="00665D02" w:rsidRDefault="00665D02">
            <w:pPr>
              <w:jc w:val="both"/>
              <w:rPr>
                <w:spacing w:val="-2"/>
                <w:sz w:val="20"/>
                <w:szCs w:val="20"/>
              </w:rPr>
            </w:pPr>
          </w:p>
        </w:tc>
      </w:tr>
    </w:tbl>
    <w:p w14:paraId="30A1FFCB" w14:textId="77777777" w:rsidR="00665D02" w:rsidRDefault="00665D02" w:rsidP="00665D02">
      <w:pPr>
        <w:rPr>
          <w:sz w:val="20"/>
          <w:szCs w:val="20"/>
        </w:rPr>
      </w:pPr>
    </w:p>
    <w:p w14:paraId="51DECECF" w14:textId="77777777" w:rsidR="00665D02" w:rsidRPr="00665D02" w:rsidRDefault="00665D02" w:rsidP="00665D02">
      <w:pPr>
        <w:pStyle w:val="5"/>
        <w:keepNext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0" w:name="VDC"/>
      <w:bookmarkEnd w:id="9"/>
      <w:r w:rsidRPr="00665D02">
        <w:rPr>
          <w:szCs w:val="24"/>
          <w:lang w:val="en-US"/>
        </w:rPr>
        <w:t>Determining the absolute error of DC voltage measurement.</w:t>
      </w:r>
    </w:p>
    <w:tbl>
      <w:tblPr>
        <w:tblpPr w:leftFromText="181" w:rightFromText="181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559"/>
        <w:gridCol w:w="1985"/>
        <w:gridCol w:w="1559"/>
        <w:gridCol w:w="1984"/>
      </w:tblGrid>
      <w:tr w:rsidR="00665D02" w14:paraId="58DC55BC" w14:textId="77777777" w:rsidTr="00665D02">
        <w:trPr>
          <w:cantSplit/>
          <w:trHeight w:val="608"/>
          <w:tblHeader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BB0C0A6" w14:textId="2D1F8D65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/>
              </w:rPr>
              <w:t>M</w:t>
            </w:r>
            <w:proofErr w:type="spellStart"/>
            <w:r>
              <w:rPr>
                <w:b/>
                <w:sz w:val="22"/>
                <w:szCs w:val="22"/>
              </w:rPr>
              <w:t>easurement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 w:rsidR="002D1BF3">
              <w:rPr>
                <w:b/>
                <w:sz w:val="22"/>
                <w:szCs w:val="22"/>
                <w:lang w:val="en-US"/>
              </w:rPr>
              <w:t>range</w:t>
            </w:r>
            <w:r>
              <w:rPr>
                <w:b/>
                <w:sz w:val="22"/>
                <w:szCs w:val="22"/>
              </w:rPr>
              <w:t>, V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6DB9E42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Verified point, V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5330DA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Result, V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C86042C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Accuracy, V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C5AD1D2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Permissible error, V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33023DB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Conclusion</w:t>
            </w:r>
          </w:p>
        </w:tc>
      </w:tr>
      <w:tr w:rsidR="00665D02" w14:paraId="139B4C04" w14:textId="77777777" w:rsidTr="00665D02">
        <w:trPr>
          <w:cantSplit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1EA96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1356F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BE552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980B1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AAA30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FF3DC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47BFEA21" w14:textId="77777777" w:rsidR="00665D02" w:rsidRDefault="00665D02" w:rsidP="00665D02">
      <w:pPr>
        <w:rPr>
          <w:lang w:val="en-US"/>
        </w:rPr>
      </w:pPr>
    </w:p>
    <w:p w14:paraId="2885C211" w14:textId="77777777" w:rsidR="00665D02" w:rsidRPr="00665D02" w:rsidRDefault="00665D02" w:rsidP="00665D02">
      <w:pPr>
        <w:pStyle w:val="5"/>
        <w:keepNext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1" w:name="VAC"/>
      <w:bookmarkEnd w:id="10"/>
      <w:r w:rsidRPr="00665D02">
        <w:rPr>
          <w:szCs w:val="24"/>
          <w:lang w:val="en-US"/>
        </w:rPr>
        <w:t>Determining the measurement error of alternating voltage.</w:t>
      </w:r>
    </w:p>
    <w:tbl>
      <w:tblPr>
        <w:tblpPr w:leftFromText="180" w:rightFromText="180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559"/>
        <w:gridCol w:w="1416"/>
        <w:gridCol w:w="1277"/>
        <w:gridCol w:w="1418"/>
        <w:gridCol w:w="1417"/>
      </w:tblGrid>
      <w:tr w:rsidR="00665D02" w14:paraId="07E07242" w14:textId="77777777" w:rsidTr="00665D02">
        <w:trPr>
          <w:cantSplit/>
          <w:trHeight w:hRule="exact" w:val="624"/>
          <w:tblHeader/>
        </w:trPr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E72C3FE" w14:textId="4810EC6C" w:rsidR="00665D02" w:rsidRDefault="002D1BF3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/>
              </w:rPr>
              <w:t>M</w:t>
            </w:r>
            <w:proofErr w:type="spellStart"/>
            <w:r>
              <w:rPr>
                <w:b/>
                <w:sz w:val="22"/>
                <w:szCs w:val="22"/>
              </w:rPr>
              <w:t>easurement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>range</w:t>
            </w:r>
            <w:r>
              <w:rPr>
                <w:b/>
                <w:sz w:val="22"/>
                <w:szCs w:val="22"/>
              </w:rPr>
              <w:t>, V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3D5BB7F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/>
              </w:rPr>
              <w:t>V</w:t>
            </w:r>
            <w:proofErr w:type="spellStart"/>
            <w:r>
              <w:rPr>
                <w:b/>
                <w:sz w:val="22"/>
                <w:szCs w:val="22"/>
              </w:rPr>
              <w:t>erified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point</w:t>
            </w:r>
            <w:proofErr w:type="spellEnd"/>
            <w:r>
              <w:rPr>
                <w:b/>
                <w:sz w:val="22"/>
                <w:szCs w:val="22"/>
              </w:rPr>
              <w:t>, V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986B0E8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Frequency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Hz</w:t>
            </w:r>
            <w:proofErr w:type="spellEnd"/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F3D8FD7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/>
              </w:rPr>
              <w:t>Result, V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7C429F5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Accuracy, V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B8A89C6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/>
              </w:rPr>
              <w:t>Permissible error</w:t>
            </w:r>
            <w:r>
              <w:rPr>
                <w:b/>
                <w:sz w:val="22"/>
                <w:szCs w:val="22"/>
              </w:rPr>
              <w:t>, V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CD44ED0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Conclusion</w:t>
            </w:r>
          </w:p>
        </w:tc>
      </w:tr>
      <w:tr w:rsidR="00665D02" w14:paraId="777A9CB2" w14:textId="77777777" w:rsidTr="00665D02">
        <w:trPr>
          <w:cantSplit/>
        </w:trPr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C08A5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48466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80A74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5F656" w14:textId="77777777" w:rsidR="00665D02" w:rsidRDefault="00665D02">
            <w:pPr>
              <w:keepNext/>
              <w:keepLines/>
              <w:jc w:val="center"/>
              <w:rPr>
                <w:iCs/>
                <w:sz w:val="20"/>
                <w:szCs w:val="20"/>
                <w:lang w:val="en-US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7EDD2" w14:textId="77777777" w:rsidR="00665D02" w:rsidRDefault="00665D02">
            <w:pPr>
              <w:keepNext/>
              <w:keepLines/>
              <w:jc w:val="center"/>
              <w:rPr>
                <w:iCs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B946A" w14:textId="77777777" w:rsidR="00665D02" w:rsidRDefault="00665D02">
            <w:pPr>
              <w:keepNext/>
              <w:keepLines/>
              <w:jc w:val="center"/>
              <w:rPr>
                <w:iCs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986F0" w14:textId="77777777" w:rsidR="00665D02" w:rsidRDefault="00665D02">
            <w:pPr>
              <w:keepNext/>
              <w:keepLines/>
              <w:jc w:val="center"/>
              <w:rPr>
                <w:iCs/>
                <w:sz w:val="20"/>
                <w:szCs w:val="20"/>
                <w:lang w:val="en-US"/>
              </w:rPr>
            </w:pPr>
          </w:p>
        </w:tc>
      </w:tr>
    </w:tbl>
    <w:p w14:paraId="35DA4E01" w14:textId="77777777" w:rsidR="00665D02" w:rsidRDefault="00665D02" w:rsidP="00665D0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bookmarkEnd w:id="11"/>
      <w:r>
        <w:rPr>
          <w:sz w:val="20"/>
          <w:szCs w:val="20"/>
          <w:lang w:val="en-US"/>
        </w:rPr>
        <w:t xml:space="preserve"> </w:t>
      </w:r>
    </w:p>
    <w:p w14:paraId="12EF413A" w14:textId="77777777" w:rsidR="00665D02" w:rsidRPr="00665D02" w:rsidRDefault="00665D02" w:rsidP="00665D02">
      <w:pPr>
        <w:pStyle w:val="5"/>
        <w:keepNext/>
        <w:keepLines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szCs w:val="24"/>
          <w:lang w:val="en-US"/>
        </w:rPr>
      </w:pPr>
      <w:bookmarkStart w:id="12" w:name="RES"/>
      <w:r w:rsidRPr="00665D02">
        <w:rPr>
          <w:szCs w:val="24"/>
          <w:lang w:val="en-US"/>
        </w:rPr>
        <w:t>Resistance Measurement Error Method -4x/2-wire</w:t>
      </w:r>
    </w:p>
    <w:tbl>
      <w:tblPr>
        <w:tblpPr w:leftFromText="180" w:rightFromText="180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559"/>
        <w:gridCol w:w="1985"/>
        <w:gridCol w:w="1559"/>
        <w:gridCol w:w="1984"/>
      </w:tblGrid>
      <w:tr w:rsidR="00665D02" w14:paraId="1EA80093" w14:textId="77777777" w:rsidTr="00665D02">
        <w:trPr>
          <w:cantSplit/>
          <w:trHeight w:val="458"/>
          <w:tblHeader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FA5FEC5" w14:textId="64DF8141" w:rsidR="00665D02" w:rsidRDefault="002D1BF3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M</w:t>
            </w:r>
            <w:proofErr w:type="spellStart"/>
            <w:r>
              <w:rPr>
                <w:b/>
                <w:sz w:val="22"/>
                <w:szCs w:val="22"/>
              </w:rPr>
              <w:t>easurement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 xml:space="preserve">range, </w:t>
            </w:r>
            <w:r w:rsidR="00665D02">
              <w:rPr>
                <w:b/>
                <w:sz w:val="22"/>
                <w:szCs w:val="22"/>
              </w:rPr>
              <w:t>Ω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E2BCE52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V</w:t>
            </w:r>
            <w:proofErr w:type="spellStart"/>
            <w:r>
              <w:rPr>
                <w:b/>
                <w:sz w:val="22"/>
                <w:szCs w:val="22"/>
              </w:rPr>
              <w:t>erified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point</w:t>
            </w:r>
            <w:proofErr w:type="spellEnd"/>
            <w:r>
              <w:rPr>
                <w:b/>
                <w:sz w:val="22"/>
                <w:szCs w:val="22"/>
              </w:rPr>
              <w:t>, Ω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196D1EB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 xml:space="preserve">Result, </w:t>
            </w:r>
            <w:r>
              <w:rPr>
                <w:b/>
                <w:sz w:val="22"/>
                <w:szCs w:val="22"/>
              </w:rPr>
              <w:t>Ω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1FFEBB3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 xml:space="preserve">Accuracy, </w:t>
            </w:r>
            <w:r>
              <w:rPr>
                <w:b/>
                <w:sz w:val="22"/>
                <w:szCs w:val="22"/>
              </w:rPr>
              <w:t>Ω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2022F3C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Permissible error</w:t>
            </w:r>
            <w:r>
              <w:rPr>
                <w:b/>
                <w:sz w:val="22"/>
                <w:szCs w:val="22"/>
              </w:rPr>
              <w:t>, 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8DAD848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Conclusion</w:t>
            </w:r>
          </w:p>
        </w:tc>
      </w:tr>
      <w:tr w:rsidR="00665D02" w14:paraId="4474F08B" w14:textId="77777777" w:rsidTr="00665D02">
        <w:trPr>
          <w:cantSplit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AC6A5" w14:textId="77777777" w:rsidR="00665D02" w:rsidRDefault="00665D02">
            <w:pPr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3671B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7555F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2D9D4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B7C52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D3B9F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553CDDA9" w14:textId="77777777" w:rsidR="00665D02" w:rsidRDefault="00665D02" w:rsidP="00665D0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bookmarkEnd w:id="12"/>
      <w:r>
        <w:rPr>
          <w:sz w:val="20"/>
          <w:szCs w:val="20"/>
          <w:lang w:val="en-US"/>
        </w:rPr>
        <w:t xml:space="preserve"> </w:t>
      </w:r>
    </w:p>
    <w:p w14:paraId="1B107C15" w14:textId="77777777" w:rsidR="00665D02" w:rsidRPr="00665D02" w:rsidRDefault="00665D02" w:rsidP="00665D02">
      <w:pPr>
        <w:pStyle w:val="5"/>
        <w:keepNext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szCs w:val="24"/>
          <w:lang w:val="en-US"/>
        </w:rPr>
      </w:pPr>
      <w:bookmarkStart w:id="13" w:name="IDC"/>
      <w:r w:rsidRPr="00665D02">
        <w:rPr>
          <w:szCs w:val="24"/>
          <w:lang w:val="en-US"/>
        </w:rPr>
        <w:t>Determining the error in measuring direct current</w:t>
      </w:r>
    </w:p>
    <w:tbl>
      <w:tblPr>
        <w:tblpPr w:leftFromText="180" w:rightFromText="180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559"/>
        <w:gridCol w:w="1985"/>
        <w:gridCol w:w="1559"/>
        <w:gridCol w:w="1984"/>
      </w:tblGrid>
      <w:tr w:rsidR="00665D02" w14:paraId="2DD37E39" w14:textId="77777777" w:rsidTr="00665D02">
        <w:trPr>
          <w:cantSplit/>
          <w:trHeight w:val="546"/>
          <w:tblHeader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74E361" w14:textId="5ADE6964" w:rsidR="00665D02" w:rsidRDefault="002D1BF3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M</w:t>
            </w:r>
            <w:proofErr w:type="spellStart"/>
            <w:r>
              <w:rPr>
                <w:b/>
                <w:sz w:val="22"/>
                <w:szCs w:val="22"/>
              </w:rPr>
              <w:t>easurement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 xml:space="preserve">range, </w:t>
            </w:r>
            <w:r w:rsidR="00665D02">
              <w:rPr>
                <w:b/>
                <w:sz w:val="22"/>
                <w:szCs w:val="22"/>
                <w:lang w:val="en-US"/>
              </w:rPr>
              <w:t>A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943F175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V</w:t>
            </w:r>
            <w:proofErr w:type="spellStart"/>
            <w:r>
              <w:rPr>
                <w:b/>
                <w:sz w:val="22"/>
                <w:szCs w:val="22"/>
              </w:rPr>
              <w:t>erified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point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  <w:lang w:val="en-US"/>
              </w:rPr>
              <w:t>A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E92DA96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Result, A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D89876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Accuracy, A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A5DDD55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Permissible error</w:t>
            </w:r>
            <w:r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  <w:lang w:val="en-US"/>
              </w:rPr>
              <w:t>A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E00C005" w14:textId="77777777" w:rsidR="00665D02" w:rsidRDefault="00665D02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Conclusion</w:t>
            </w:r>
          </w:p>
        </w:tc>
      </w:tr>
      <w:tr w:rsidR="00665D02" w14:paraId="21E7D9D2" w14:textId="77777777" w:rsidTr="00665D02">
        <w:trPr>
          <w:cantSplit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E14AB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BB44B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88B9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9F521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DB740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BD7F0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569C19A4" w14:textId="77777777" w:rsidR="00665D02" w:rsidRDefault="00665D02" w:rsidP="00665D02">
      <w:pPr>
        <w:rPr>
          <w:lang w:val="en-US"/>
        </w:rPr>
      </w:pPr>
      <w:r>
        <w:rPr>
          <w:lang w:val="en-US"/>
        </w:rPr>
        <w:t xml:space="preserve"> </w:t>
      </w:r>
    </w:p>
    <w:p w14:paraId="3D9085F0" w14:textId="77777777" w:rsidR="00665D02" w:rsidRPr="00665D02" w:rsidRDefault="00665D02" w:rsidP="00665D02">
      <w:pPr>
        <w:pStyle w:val="5"/>
        <w:keepNext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4" w:name="IAC"/>
      <w:bookmarkEnd w:id="13"/>
      <w:r w:rsidRPr="00665D02">
        <w:rPr>
          <w:szCs w:val="24"/>
          <w:lang w:val="en-US"/>
        </w:rPr>
        <w:t>Determination of the absolute error of current load measurement.</w:t>
      </w:r>
    </w:p>
    <w:tbl>
      <w:tblPr>
        <w:tblpPr w:leftFromText="180" w:rightFromText="180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3"/>
        <w:gridCol w:w="1276"/>
        <w:gridCol w:w="1418"/>
        <w:gridCol w:w="1417"/>
        <w:gridCol w:w="1416"/>
        <w:gridCol w:w="1419"/>
        <w:gridCol w:w="1701"/>
      </w:tblGrid>
      <w:tr w:rsidR="00665D02" w14:paraId="58B07769" w14:textId="77777777" w:rsidTr="00665D02">
        <w:trPr>
          <w:cantSplit/>
          <w:trHeight w:val="621"/>
          <w:tblHeader/>
        </w:trPr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C6F2E76" w14:textId="5E83DA4C" w:rsidR="00665D02" w:rsidRDefault="002D1BF3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M</w:t>
            </w:r>
            <w:proofErr w:type="spellStart"/>
            <w:r>
              <w:rPr>
                <w:b/>
                <w:sz w:val="22"/>
                <w:szCs w:val="22"/>
              </w:rPr>
              <w:t>easurement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 xml:space="preserve">range, </w:t>
            </w:r>
            <w:r w:rsidR="00665D02">
              <w:rPr>
                <w:b/>
                <w:sz w:val="22"/>
                <w:szCs w:val="22"/>
                <w:lang w:val="en-US"/>
              </w:rPr>
              <w:t>A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05662C0" w14:textId="77777777" w:rsidR="00665D02" w:rsidRDefault="00665D02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V</w:t>
            </w:r>
            <w:proofErr w:type="spellStart"/>
            <w:r>
              <w:rPr>
                <w:b/>
                <w:sz w:val="22"/>
                <w:szCs w:val="22"/>
              </w:rPr>
              <w:t>erified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point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  <w:lang w:val="en-US"/>
              </w:rPr>
              <w:t>A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D171939" w14:textId="77777777" w:rsidR="00665D02" w:rsidRDefault="00665D02">
            <w:pPr>
              <w:keepNext/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Frequency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Hz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A2F5F66" w14:textId="77777777" w:rsidR="00665D02" w:rsidRDefault="00665D02">
            <w:pPr>
              <w:keepNext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/>
              </w:rPr>
              <w:t>Result, A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66B9D0C" w14:textId="77777777" w:rsidR="00665D02" w:rsidRDefault="00665D02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Accuracy, A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974871D" w14:textId="77777777" w:rsidR="00665D02" w:rsidRDefault="00665D02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Permissible error</w:t>
            </w:r>
            <w:r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  <w:lang w:val="en-US"/>
              </w:rPr>
              <w:t>A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6702E63" w14:textId="77777777" w:rsidR="00665D02" w:rsidRDefault="00665D02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Conclusion</w:t>
            </w:r>
          </w:p>
        </w:tc>
      </w:tr>
      <w:tr w:rsidR="00665D02" w14:paraId="4563ED9E" w14:textId="77777777" w:rsidTr="00665D02">
        <w:trPr>
          <w:cantSplit/>
        </w:trPr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1E31F" w14:textId="77777777" w:rsidR="00665D02" w:rsidRDefault="00665D0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2C5EB" w14:textId="77777777" w:rsidR="00665D02" w:rsidRDefault="00665D0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FC845" w14:textId="77777777" w:rsidR="00665D02" w:rsidRDefault="00665D0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30198" w14:textId="77777777" w:rsidR="00665D02" w:rsidRDefault="00665D0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0E7E0" w14:textId="77777777" w:rsidR="00665D02" w:rsidRDefault="00665D0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C7D67" w14:textId="77777777" w:rsidR="00665D02" w:rsidRDefault="00665D0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AA2A" w14:textId="77777777" w:rsidR="00665D02" w:rsidRDefault="00665D02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bookmarkEnd w:id="14"/>
    </w:tbl>
    <w:p w14:paraId="259F9081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b/>
          <w:i/>
        </w:rPr>
      </w:pPr>
    </w:p>
    <w:p w14:paraId="757770FD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proofErr w:type="spellStart"/>
      <w:r>
        <w:rPr>
          <w:b/>
          <w:i/>
        </w:rPr>
        <w:t>Conclusion</w:t>
      </w:r>
      <w:proofErr w:type="spellEnd"/>
      <w:r>
        <w:rPr>
          <w:b/>
          <w:i/>
        </w:rPr>
        <w:t>:</w:t>
      </w:r>
    </w:p>
    <w:p w14:paraId="023688BC" w14:textId="77777777" w:rsidR="00665D02" w:rsidRDefault="00665D02" w:rsidP="00665D02">
      <w:pPr>
        <w:overflowPunct w:val="0"/>
        <w:autoSpaceDE w:val="0"/>
        <w:autoSpaceDN w:val="0"/>
        <w:adjustRightInd w:val="0"/>
        <w:spacing w:before="120"/>
        <w:textAlignment w:val="baseline"/>
        <w:rPr>
          <w:szCs w:val="20"/>
          <w:lang w:val="en-US"/>
        </w:rPr>
      </w:pPr>
      <w:r>
        <w:rPr>
          <w:szCs w:val="20"/>
          <w:lang w:val="en-US"/>
        </w:rPr>
        <w:t>Based on the results of periodic verification, the MI was recognized as suitable (unsuitable) for use.</w:t>
      </w:r>
    </w:p>
    <w:p w14:paraId="01283A4A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szCs w:val="20"/>
          <w:lang w:val="en-US"/>
        </w:rPr>
      </w:pPr>
      <w:r>
        <w:rPr>
          <w:szCs w:val="20"/>
          <w:lang w:val="en-US"/>
        </w:rPr>
        <w:t>Series and number of verification mark:</w:t>
      </w:r>
    </w:p>
    <w:p w14:paraId="7F50DFE1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szCs w:val="20"/>
          <w:lang w:val="en-US"/>
        </w:rPr>
      </w:pPr>
    </w:p>
    <w:p w14:paraId="217F169B" w14:textId="593E3300" w:rsidR="00F75162" w:rsidRPr="00DD7676" w:rsidRDefault="00665D02" w:rsidP="00DD7676">
      <w:pPr>
        <w:overflowPunct w:val="0"/>
        <w:autoSpaceDE w:val="0"/>
        <w:autoSpaceDN w:val="0"/>
        <w:adjustRightInd w:val="0"/>
        <w:textAlignment w:val="baseline"/>
        <w:rPr>
          <w:szCs w:val="20"/>
          <w:lang w:val="en-US"/>
        </w:rPr>
      </w:pPr>
      <w:r>
        <w:rPr>
          <w:szCs w:val="20"/>
          <w:lang w:val="en-US"/>
        </w:rPr>
        <w:t xml:space="preserve">Verifier        </w:t>
      </w:r>
      <w:bookmarkStart w:id="15" w:name="Verifier"/>
      <w:proofErr w:type="spellStart"/>
      <w:r>
        <w:rPr>
          <w:szCs w:val="20"/>
          <w:lang w:val="en-US"/>
        </w:rPr>
        <w:t>Verifier</w:t>
      </w:r>
      <w:bookmarkEnd w:id="15"/>
      <w:proofErr w:type="spellEnd"/>
      <w:r>
        <w:rPr>
          <w:szCs w:val="20"/>
          <w:lang w:val="en-US"/>
        </w:rPr>
        <w:t xml:space="preserve">                        </w:t>
      </w:r>
      <w:bookmarkStart w:id="16" w:name="VerificationDate"/>
      <w:proofErr w:type="spellStart"/>
      <w:r>
        <w:rPr>
          <w:szCs w:val="20"/>
          <w:lang w:val="en-US"/>
        </w:rPr>
        <w:t>VerificationDate</w:t>
      </w:r>
      <w:bookmarkEnd w:id="16"/>
      <w:proofErr w:type="spellEnd"/>
      <w:r>
        <w:rPr>
          <w:szCs w:val="20"/>
          <w:lang w:val="en-US"/>
        </w:rPr>
        <w:t xml:space="preserve">    </w:t>
      </w:r>
    </w:p>
    <w:sectPr w:rsidR="00F75162" w:rsidRPr="00DD7676" w:rsidSect="00971907">
      <w:pgSz w:w="11906" w:h="16838"/>
      <w:pgMar w:top="851" w:right="850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3A077" w14:textId="77777777" w:rsidR="006E4647" w:rsidRDefault="006E4647" w:rsidP="008C4AEC">
      <w:r>
        <w:separator/>
      </w:r>
    </w:p>
  </w:endnote>
  <w:endnote w:type="continuationSeparator" w:id="0">
    <w:p w14:paraId="49ECFA93" w14:textId="77777777" w:rsidR="006E4647" w:rsidRDefault="006E4647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6A4C4" w14:textId="77777777" w:rsidR="006E4647" w:rsidRDefault="006E4647" w:rsidP="008C4AEC">
      <w:r>
        <w:separator/>
      </w:r>
    </w:p>
  </w:footnote>
  <w:footnote w:type="continuationSeparator" w:id="0">
    <w:p w14:paraId="18DFBEF4" w14:textId="77777777" w:rsidR="006E4647" w:rsidRDefault="006E4647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E7A66716"/>
    <w:lvl w:ilvl="0" w:tplc="289A10F6">
      <w:start w:val="1"/>
      <w:numFmt w:val="decimal"/>
      <w:lvlText w:val="Table 3.%1"/>
      <w:lvlJc w:val="left"/>
      <w:pPr>
        <w:tabs>
          <w:tab w:val="num" w:pos="1134"/>
        </w:tabs>
        <w:ind w:left="36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87CC0EF0"/>
    <w:lvl w:ilvl="0" w:tplc="7066716C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123FD"/>
    <w:rsid w:val="00021490"/>
    <w:rsid w:val="000246D0"/>
    <w:rsid w:val="000253A5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41D8"/>
    <w:rsid w:val="00082860"/>
    <w:rsid w:val="00091B09"/>
    <w:rsid w:val="000B157A"/>
    <w:rsid w:val="000B4B81"/>
    <w:rsid w:val="000C79D9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8163E"/>
    <w:rsid w:val="001825C7"/>
    <w:rsid w:val="00193B70"/>
    <w:rsid w:val="001A300A"/>
    <w:rsid w:val="001A4BD9"/>
    <w:rsid w:val="001C752C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34AD"/>
    <w:rsid w:val="00221C64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43E8"/>
    <w:rsid w:val="002B08EA"/>
    <w:rsid w:val="002B1612"/>
    <w:rsid w:val="002C090B"/>
    <w:rsid w:val="002C5E27"/>
    <w:rsid w:val="002D1BF3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31923"/>
    <w:rsid w:val="00340A68"/>
    <w:rsid w:val="00350E2C"/>
    <w:rsid w:val="003551B4"/>
    <w:rsid w:val="00376A71"/>
    <w:rsid w:val="00377020"/>
    <w:rsid w:val="0038726D"/>
    <w:rsid w:val="00393ABD"/>
    <w:rsid w:val="003A052A"/>
    <w:rsid w:val="003B20F0"/>
    <w:rsid w:val="003B3B2E"/>
    <w:rsid w:val="003B566F"/>
    <w:rsid w:val="003B6BCA"/>
    <w:rsid w:val="003C2D4A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767CE"/>
    <w:rsid w:val="00484ADF"/>
    <w:rsid w:val="004A6413"/>
    <w:rsid w:val="004C1184"/>
    <w:rsid w:val="004D4C64"/>
    <w:rsid w:val="004E42E7"/>
    <w:rsid w:val="005011B6"/>
    <w:rsid w:val="00504CF3"/>
    <w:rsid w:val="00507554"/>
    <w:rsid w:val="00517234"/>
    <w:rsid w:val="005313B7"/>
    <w:rsid w:val="005352EE"/>
    <w:rsid w:val="00546B32"/>
    <w:rsid w:val="00553475"/>
    <w:rsid w:val="005577F3"/>
    <w:rsid w:val="005729BB"/>
    <w:rsid w:val="0057554D"/>
    <w:rsid w:val="00583570"/>
    <w:rsid w:val="00585E86"/>
    <w:rsid w:val="005D37CA"/>
    <w:rsid w:val="005E4D75"/>
    <w:rsid w:val="005F14E0"/>
    <w:rsid w:val="005F19B0"/>
    <w:rsid w:val="005F3DC1"/>
    <w:rsid w:val="00600E6C"/>
    <w:rsid w:val="006354F9"/>
    <w:rsid w:val="006446F5"/>
    <w:rsid w:val="00644FD7"/>
    <w:rsid w:val="006507F3"/>
    <w:rsid w:val="00652CC8"/>
    <w:rsid w:val="00664ED2"/>
    <w:rsid w:val="00665D02"/>
    <w:rsid w:val="006678D8"/>
    <w:rsid w:val="00667C64"/>
    <w:rsid w:val="0067377D"/>
    <w:rsid w:val="006747B1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E4647"/>
    <w:rsid w:val="006F24E8"/>
    <w:rsid w:val="006F5197"/>
    <w:rsid w:val="007019C2"/>
    <w:rsid w:val="00713800"/>
    <w:rsid w:val="007213E5"/>
    <w:rsid w:val="00742FFA"/>
    <w:rsid w:val="00755A36"/>
    <w:rsid w:val="00772D8E"/>
    <w:rsid w:val="0078293D"/>
    <w:rsid w:val="00791399"/>
    <w:rsid w:val="00796C11"/>
    <w:rsid w:val="007C16A9"/>
    <w:rsid w:val="007C5EE6"/>
    <w:rsid w:val="007D735C"/>
    <w:rsid w:val="007F5D32"/>
    <w:rsid w:val="007F6D31"/>
    <w:rsid w:val="00801AA0"/>
    <w:rsid w:val="008117DA"/>
    <w:rsid w:val="00831319"/>
    <w:rsid w:val="00833065"/>
    <w:rsid w:val="0083341F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56C9"/>
    <w:rsid w:val="00870760"/>
    <w:rsid w:val="0087433B"/>
    <w:rsid w:val="00876303"/>
    <w:rsid w:val="008A2291"/>
    <w:rsid w:val="008B220A"/>
    <w:rsid w:val="008B5520"/>
    <w:rsid w:val="008B5E35"/>
    <w:rsid w:val="008C4AEC"/>
    <w:rsid w:val="008C724F"/>
    <w:rsid w:val="008E13A4"/>
    <w:rsid w:val="008E2708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907"/>
    <w:rsid w:val="00986AA9"/>
    <w:rsid w:val="0099730F"/>
    <w:rsid w:val="009A6AA7"/>
    <w:rsid w:val="009D2151"/>
    <w:rsid w:val="009D29DE"/>
    <w:rsid w:val="009F4A5D"/>
    <w:rsid w:val="00A05A60"/>
    <w:rsid w:val="00A37595"/>
    <w:rsid w:val="00A500BD"/>
    <w:rsid w:val="00A632DB"/>
    <w:rsid w:val="00A74A3B"/>
    <w:rsid w:val="00A94B12"/>
    <w:rsid w:val="00AA2E75"/>
    <w:rsid w:val="00AB5325"/>
    <w:rsid w:val="00AC0745"/>
    <w:rsid w:val="00AC69FE"/>
    <w:rsid w:val="00AD2502"/>
    <w:rsid w:val="00AE3C57"/>
    <w:rsid w:val="00AF64BD"/>
    <w:rsid w:val="00B111D8"/>
    <w:rsid w:val="00B12D62"/>
    <w:rsid w:val="00B655E8"/>
    <w:rsid w:val="00B773E3"/>
    <w:rsid w:val="00BA3F01"/>
    <w:rsid w:val="00BC7B3F"/>
    <w:rsid w:val="00BD26EB"/>
    <w:rsid w:val="00BD4F71"/>
    <w:rsid w:val="00BD7912"/>
    <w:rsid w:val="00BF274A"/>
    <w:rsid w:val="00BF2752"/>
    <w:rsid w:val="00BF6419"/>
    <w:rsid w:val="00BF6BF0"/>
    <w:rsid w:val="00C152CE"/>
    <w:rsid w:val="00C17A48"/>
    <w:rsid w:val="00C33719"/>
    <w:rsid w:val="00C369AB"/>
    <w:rsid w:val="00C66324"/>
    <w:rsid w:val="00C80794"/>
    <w:rsid w:val="00C858DE"/>
    <w:rsid w:val="00C8623E"/>
    <w:rsid w:val="00C93126"/>
    <w:rsid w:val="00CF1E78"/>
    <w:rsid w:val="00CF43E5"/>
    <w:rsid w:val="00D01D73"/>
    <w:rsid w:val="00D11967"/>
    <w:rsid w:val="00D300B1"/>
    <w:rsid w:val="00D34549"/>
    <w:rsid w:val="00D43C9D"/>
    <w:rsid w:val="00D5669C"/>
    <w:rsid w:val="00D61431"/>
    <w:rsid w:val="00D63661"/>
    <w:rsid w:val="00D71D97"/>
    <w:rsid w:val="00D7467C"/>
    <w:rsid w:val="00D845E0"/>
    <w:rsid w:val="00D943C4"/>
    <w:rsid w:val="00DA4CFE"/>
    <w:rsid w:val="00DA649F"/>
    <w:rsid w:val="00DB70F9"/>
    <w:rsid w:val="00DC0B1E"/>
    <w:rsid w:val="00DD1919"/>
    <w:rsid w:val="00DD1F79"/>
    <w:rsid w:val="00DD7676"/>
    <w:rsid w:val="00DE1647"/>
    <w:rsid w:val="00DF445A"/>
    <w:rsid w:val="00E058CF"/>
    <w:rsid w:val="00E119BB"/>
    <w:rsid w:val="00E11D71"/>
    <w:rsid w:val="00E128C7"/>
    <w:rsid w:val="00E145A0"/>
    <w:rsid w:val="00E2176E"/>
    <w:rsid w:val="00E32DD3"/>
    <w:rsid w:val="00E46F5B"/>
    <w:rsid w:val="00E544B0"/>
    <w:rsid w:val="00E67A6D"/>
    <w:rsid w:val="00E74875"/>
    <w:rsid w:val="00E756AE"/>
    <w:rsid w:val="00E87CD2"/>
    <w:rsid w:val="00E920F9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55F82"/>
    <w:rsid w:val="00F56261"/>
    <w:rsid w:val="00F7333F"/>
    <w:rsid w:val="00F75162"/>
    <w:rsid w:val="00F83885"/>
    <w:rsid w:val="00FA13F7"/>
    <w:rsid w:val="00FA408C"/>
    <w:rsid w:val="00FA6369"/>
    <w:rsid w:val="00FC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360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Administrator</cp:lastModifiedBy>
  <cp:revision>48</cp:revision>
  <dcterms:created xsi:type="dcterms:W3CDTF">2017-12-20T08:38:00Z</dcterms:created>
  <dcterms:modified xsi:type="dcterms:W3CDTF">2023-07-09T10:36:00Z</dcterms:modified>
</cp:coreProperties>
</file>