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B7CA1" w14:textId="77777777" w:rsidR="006F3A88" w:rsidRPr="006F3A88" w:rsidRDefault="006F3A88" w:rsidP="006F3A88">
      <w:pPr>
        <w:spacing w:line="276" w:lineRule="auto"/>
        <w:ind w:right="-89"/>
        <w:rPr>
          <w:b/>
          <w:sz w:val="20"/>
          <w:szCs w:val="20"/>
        </w:rPr>
      </w:pPr>
      <w:bookmarkStart w:id="0" w:name="_Hlk139353560"/>
      <w:r w:rsidRPr="006F3A88">
        <w:rPr>
          <w:b/>
          <w:sz w:val="20"/>
          <w:szCs w:val="20"/>
        </w:rPr>
        <w:t xml:space="preserve">Проект «Управление веб-интерфейсом браузера» автоматизирует измерения производительности </w:t>
      </w:r>
      <w:proofErr w:type="spellStart"/>
      <w:r w:rsidRPr="006F3A88">
        <w:rPr>
          <w:b/>
          <w:sz w:val="20"/>
          <w:szCs w:val="20"/>
        </w:rPr>
        <w:t>Wi</w:t>
      </w:r>
      <w:proofErr w:type="spellEnd"/>
      <w:r w:rsidRPr="006F3A88">
        <w:rPr>
          <w:b/>
          <w:sz w:val="20"/>
          <w:szCs w:val="20"/>
        </w:rPr>
        <w:noBreakHyphen/>
        <w:t>Fi роутера через его веб-интерфейс. Скрипты открывают локальную страницу роутера, выполняют вход, задают параметры (уровень мощности и канал), считывают значения «Мощность передачи» (</w:t>
      </w:r>
      <w:proofErr w:type="spellStart"/>
      <w:r w:rsidRPr="006F3A88">
        <w:rPr>
          <w:b/>
          <w:sz w:val="20"/>
          <w:szCs w:val="20"/>
        </w:rPr>
        <w:t>Transmit</w:t>
      </w:r>
      <w:proofErr w:type="spellEnd"/>
      <w:r w:rsidRPr="006F3A88">
        <w:rPr>
          <w:b/>
          <w:sz w:val="20"/>
          <w:szCs w:val="20"/>
        </w:rPr>
        <w:t xml:space="preserve"> Power) и «Эффективная скорость» (</w:t>
      </w:r>
      <w:proofErr w:type="spellStart"/>
      <w:r w:rsidRPr="006F3A88">
        <w:rPr>
          <w:b/>
          <w:sz w:val="20"/>
          <w:szCs w:val="20"/>
        </w:rPr>
        <w:t>Effective</w:t>
      </w:r>
      <w:proofErr w:type="spellEnd"/>
      <w:r w:rsidRPr="006F3A88">
        <w:rPr>
          <w:b/>
          <w:sz w:val="20"/>
          <w:szCs w:val="20"/>
        </w:rPr>
        <w:t xml:space="preserve"> Rate), а затем записывают результаты. В процессе выполнения для каждой точки в поле TREE INFO отображается краткая сводка: номер точки, выбранные параметры и измеренные значения.</w:t>
      </w:r>
    </w:p>
    <w:p w14:paraId="5DB8F133" w14:textId="77777777" w:rsidR="006F3A88" w:rsidRPr="006F3A88" w:rsidRDefault="006F3A88" w:rsidP="006F3A88">
      <w:pPr>
        <w:spacing w:line="276" w:lineRule="auto"/>
        <w:ind w:right="-89"/>
        <w:rPr>
          <w:b/>
          <w:sz w:val="20"/>
          <w:szCs w:val="20"/>
        </w:rPr>
      </w:pPr>
      <w:r w:rsidRPr="006F3A88">
        <w:rPr>
          <w:b/>
          <w:sz w:val="20"/>
          <w:szCs w:val="20"/>
        </w:rPr>
        <w:t>Измерения организованы в группы: Пакет 1 (основной), Дополнительный, Пакет 2 и Пакет 3. Для каждой группы создаются табличные отчёты со столбцами: ID точки; Уровень мощности; Канал; Мощность передачи; Эффективная скорость. Все результаты записываются в отчёты и отображаются в MOKO SE; при необходимости можно сформировать итоговый документ Word.</w:t>
      </w:r>
    </w:p>
    <w:p w14:paraId="1B0A11AA" w14:textId="77777777" w:rsidR="006F3A88" w:rsidRPr="006F3A88" w:rsidRDefault="006F3A88" w:rsidP="006F3A88">
      <w:pPr>
        <w:spacing w:line="276" w:lineRule="auto"/>
        <w:ind w:right="-89"/>
        <w:rPr>
          <w:b/>
          <w:sz w:val="20"/>
          <w:szCs w:val="20"/>
        </w:rPr>
      </w:pPr>
      <w:r w:rsidRPr="006F3A88">
        <w:rPr>
          <w:b/>
          <w:sz w:val="20"/>
          <w:szCs w:val="20"/>
        </w:rPr>
        <w:t>Проект обеспечивает воспроизводимый и прозрачный процесс: каждый шаг отмечается в дереве шагов (область/хэш), отслеживается статус выполнения, а итоговые значения сохраняются в таблицах отчётов. Это упрощает сравнительный анализ режимов работы, документирование результатов и интеграцию с другими инструментами контроля качества.</w:t>
      </w:r>
    </w:p>
    <w:p w14:paraId="555B56EA" w14:textId="77777777" w:rsidR="00476A1D" w:rsidRPr="006F3A88" w:rsidRDefault="00476A1D" w:rsidP="00476A1D">
      <w:pPr>
        <w:spacing w:line="276" w:lineRule="auto"/>
        <w:ind w:right="-89"/>
        <w:rPr>
          <w:b/>
          <w:sz w:val="20"/>
          <w:szCs w:val="20"/>
        </w:rPr>
      </w:pPr>
    </w:p>
    <w:p w14:paraId="375A806D" w14:textId="77777777" w:rsidR="00476A1D" w:rsidRPr="006F3A88" w:rsidRDefault="00476A1D" w:rsidP="00476A1D">
      <w:pPr>
        <w:spacing w:line="276" w:lineRule="auto"/>
        <w:ind w:right="-89"/>
        <w:rPr>
          <w:b/>
          <w:sz w:val="20"/>
          <w:szCs w:val="20"/>
        </w:rPr>
      </w:pPr>
    </w:p>
    <w:p w14:paraId="182D63BB" w14:textId="5199A8FB" w:rsidR="00796C11" w:rsidRPr="00476A1D" w:rsidRDefault="00476A1D" w:rsidP="00476A1D">
      <w:pPr>
        <w:spacing w:line="276" w:lineRule="auto"/>
        <w:ind w:right="-89"/>
        <w:rPr>
          <w:b/>
          <w:sz w:val="20"/>
          <w:szCs w:val="20"/>
        </w:rPr>
      </w:pPr>
      <w:bookmarkStart w:id="1" w:name="Время_выполнения_скрипта"/>
      <w:bookmarkEnd w:id="0"/>
      <w:r w:rsidRPr="00476A1D">
        <w:rPr>
          <w:bCs/>
        </w:rPr>
        <w:t xml:space="preserve"> </w:t>
      </w:r>
      <w:r w:rsidR="002238F2" w:rsidRPr="002238F2">
        <w:rPr>
          <w:bCs/>
          <w:lang w:val="en-US"/>
        </w:rPr>
        <w:t>Время</w:t>
      </w:r>
      <w:r w:rsidR="002238F2">
        <w:rPr>
          <w:bCs/>
        </w:rPr>
        <w:t xml:space="preserve"> </w:t>
      </w:r>
      <w:r w:rsidR="002238F2" w:rsidRPr="002238F2">
        <w:rPr>
          <w:bCs/>
          <w:lang w:val="en-US"/>
        </w:rPr>
        <w:t>выполнения</w:t>
      </w:r>
      <w:r w:rsidR="002238F2">
        <w:rPr>
          <w:bCs/>
        </w:rPr>
        <w:t xml:space="preserve"> </w:t>
      </w:r>
      <w:r w:rsidR="002238F2" w:rsidRPr="002238F2">
        <w:rPr>
          <w:bCs/>
          <w:lang w:val="en-US"/>
        </w:rPr>
        <w:t>скрипта</w:t>
      </w:r>
    </w:p>
    <w:tbl>
      <w:tblPr>
        <w:tblpPr w:leftFromText="181" w:rightFromText="181" w:vertAnchor="text" w:tblpY="1"/>
        <w:tblOverlap w:val="never"/>
        <w:tblW w:w="1005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44"/>
        <w:gridCol w:w="2268"/>
        <w:gridCol w:w="2268"/>
        <w:gridCol w:w="2977"/>
      </w:tblGrid>
      <w:tr w:rsidR="00476A1D" w:rsidRPr="002F2457" w14:paraId="4F9D0DD2" w14:textId="77777777" w:rsidTr="00476A1D">
        <w:trPr>
          <w:cantSplit/>
          <w:trHeight w:val="722"/>
          <w:tblHeader/>
        </w:trPr>
        <w:tc>
          <w:tcPr>
            <w:tcW w:w="2544" w:type="dxa"/>
            <w:shd w:val="clear" w:color="auto" w:fill="D9D9D9" w:themeFill="background1" w:themeFillShade="D9"/>
          </w:tcPr>
          <w:p w14:paraId="5E5B9EE0" w14:textId="741F80CC" w:rsidR="00476A1D" w:rsidRPr="0064509E" w:rsidRDefault="0064509E" w:rsidP="00FA110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Название скрипта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7BEAE956" w14:textId="2D093017" w:rsidR="00476A1D" w:rsidRPr="0064509E" w:rsidRDefault="0064509E" w:rsidP="00FA110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Время начала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7E069302" w14:textId="7F7DAF94" w:rsidR="00476A1D" w:rsidRPr="0064509E" w:rsidRDefault="0064509E" w:rsidP="00FA110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Время окончания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5D429CD9" w14:textId="046F0076" w:rsidR="00476A1D" w:rsidRPr="0064509E" w:rsidRDefault="0064509E" w:rsidP="00FA1100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Время исполнения</w:t>
            </w:r>
          </w:p>
        </w:tc>
      </w:tr>
      <w:tr w:rsidR="00476A1D" w:rsidRPr="002F2457" w14:paraId="242A4D1D" w14:textId="77777777" w:rsidTr="00476A1D">
        <w:trPr>
          <w:cantSplit/>
          <w:trHeight w:val="266"/>
        </w:trPr>
        <w:tc>
          <w:tcPr>
            <w:tcW w:w="2544" w:type="dxa"/>
          </w:tcPr>
          <w:p w14:paraId="572815C4" w14:textId="77777777" w:rsidR="00476A1D" w:rsidRPr="00F734D4" w:rsidRDefault="00476A1D" w:rsidP="00FA110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</w:tcPr>
          <w:p w14:paraId="37D7F04C" w14:textId="77777777" w:rsidR="00476A1D" w:rsidRPr="00F734D4" w:rsidRDefault="00476A1D" w:rsidP="00FA110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</w:tcPr>
          <w:p w14:paraId="722A6341" w14:textId="77777777" w:rsidR="00476A1D" w:rsidRPr="00F734D4" w:rsidRDefault="00476A1D" w:rsidP="00FA110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2977" w:type="dxa"/>
          </w:tcPr>
          <w:p w14:paraId="5F2EB809" w14:textId="77777777" w:rsidR="00476A1D" w:rsidRPr="00F734D4" w:rsidRDefault="00476A1D" w:rsidP="00FA110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</w:tr>
    </w:tbl>
    <w:p w14:paraId="4A7F1A4E" w14:textId="77777777" w:rsidR="00476A1D" w:rsidRDefault="00476A1D" w:rsidP="00476A1D">
      <w:pPr>
        <w:spacing w:line="360" w:lineRule="auto"/>
        <w:rPr>
          <w:lang w:val="en-US"/>
        </w:rPr>
      </w:pPr>
    </w:p>
    <w:bookmarkEnd w:id="1"/>
    <w:p w14:paraId="5B4563AA" w14:textId="77777777" w:rsidR="00476A1D" w:rsidRDefault="00476A1D" w:rsidP="00476A1D">
      <w:pPr>
        <w:spacing w:line="360" w:lineRule="auto"/>
        <w:rPr>
          <w:lang w:val="en-US"/>
        </w:rPr>
      </w:pPr>
    </w:p>
    <w:p w14:paraId="51E736FA" w14:textId="77777777" w:rsidR="00476A1D" w:rsidRDefault="00476A1D" w:rsidP="00476A1D">
      <w:pPr>
        <w:spacing w:line="360" w:lineRule="auto"/>
        <w:rPr>
          <w:lang w:val="en-US"/>
        </w:rPr>
      </w:pPr>
    </w:p>
    <w:p w14:paraId="4E3390B5" w14:textId="7E287078" w:rsidR="00585E66" w:rsidRPr="00476A1D" w:rsidRDefault="002238F2" w:rsidP="00476A1D">
      <w:pPr>
        <w:spacing w:line="360" w:lineRule="auto"/>
        <w:rPr>
          <w:lang w:val="en-US"/>
        </w:rPr>
      </w:pPr>
      <w:bookmarkStart w:id="2" w:name="Производительность_Wi_Fi_Пакет_1"/>
      <w:r>
        <w:rPr>
          <w:bCs/>
        </w:rPr>
        <w:t xml:space="preserve"> </w:t>
      </w:r>
      <w:r w:rsidRPr="002238F2">
        <w:rPr>
          <w:bCs/>
          <w:lang w:val="en-US"/>
        </w:rPr>
        <w:t>Производительность</w:t>
      </w:r>
      <w:r>
        <w:rPr>
          <w:bCs/>
        </w:rPr>
        <w:t xml:space="preserve"> </w:t>
      </w:r>
      <w:r w:rsidRPr="002238F2">
        <w:rPr>
          <w:bCs/>
          <w:lang w:val="en-US"/>
        </w:rPr>
        <w:t>Wi</w:t>
      </w:r>
      <w:r>
        <w:rPr>
          <w:bCs/>
        </w:rPr>
        <w:t>-</w:t>
      </w:r>
      <w:r w:rsidRPr="002238F2">
        <w:rPr>
          <w:bCs/>
          <w:lang w:val="en-US"/>
        </w:rPr>
        <w:t>Fi</w:t>
      </w:r>
      <w:r>
        <w:rPr>
          <w:bCs/>
        </w:rPr>
        <w:t xml:space="preserve"> п</w:t>
      </w:r>
      <w:r w:rsidRPr="002238F2">
        <w:rPr>
          <w:bCs/>
          <w:lang w:val="en-US"/>
        </w:rPr>
        <w:t>акет</w:t>
      </w:r>
      <w:r>
        <w:rPr>
          <w:bCs/>
        </w:rPr>
        <w:t xml:space="preserve"> </w:t>
      </w:r>
      <w:r w:rsidRPr="002238F2">
        <w:rPr>
          <w:bCs/>
          <w:lang w:val="en-US"/>
        </w:rPr>
        <w:t>1</w:t>
      </w:r>
    </w:p>
    <w:tbl>
      <w:tblPr>
        <w:tblpPr w:leftFromText="181" w:rightFromText="181" w:vertAnchor="text" w:tblpY="1"/>
        <w:tblOverlap w:val="never"/>
        <w:tblW w:w="1005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43"/>
        <w:gridCol w:w="2126"/>
        <w:gridCol w:w="2126"/>
        <w:gridCol w:w="2268"/>
        <w:gridCol w:w="2694"/>
      </w:tblGrid>
      <w:tr w:rsidR="0064509E" w:rsidRPr="002F2457" w14:paraId="399FBFE1" w14:textId="77777777" w:rsidTr="00476A1D">
        <w:trPr>
          <w:cantSplit/>
          <w:trHeight w:val="722"/>
          <w:tblHeader/>
        </w:trPr>
        <w:tc>
          <w:tcPr>
            <w:tcW w:w="843" w:type="dxa"/>
            <w:shd w:val="clear" w:color="auto" w:fill="D9D9D9" w:themeFill="background1" w:themeFillShade="D9"/>
          </w:tcPr>
          <w:p w14:paraId="3F6893DC" w14:textId="59699126" w:rsidR="0064509E" w:rsidRPr="00005351" w:rsidRDefault="0064509E" w:rsidP="0064509E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ID</w:t>
            </w:r>
            <w:r>
              <w:rPr>
                <w:b/>
                <w:sz w:val="20"/>
                <w:szCs w:val="20"/>
              </w:rPr>
              <w:t xml:space="preserve"> точки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29FD364A" w14:textId="0417E7C1" w:rsidR="0064509E" w:rsidRPr="007019C2" w:rsidRDefault="0064509E" w:rsidP="0064509E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>Уровень мощности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721886C7" w14:textId="5E9E3855" w:rsidR="0064509E" w:rsidRDefault="0064509E" w:rsidP="0064509E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>Канал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31F76E97" w14:textId="249134C1" w:rsidR="0064509E" w:rsidRDefault="0064509E" w:rsidP="0064509E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>Мощность передатчика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14:paraId="7C5A58B7" w14:textId="5FD9E024" w:rsidR="0064509E" w:rsidRPr="007019C2" w:rsidRDefault="0064509E" w:rsidP="0064509E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>Эффективная скорость</w:t>
            </w:r>
          </w:p>
        </w:tc>
      </w:tr>
      <w:tr w:rsidR="00476A1D" w:rsidRPr="002F2457" w14:paraId="2E81F74C" w14:textId="77777777" w:rsidTr="00476A1D">
        <w:trPr>
          <w:cantSplit/>
          <w:trHeight w:val="266"/>
        </w:trPr>
        <w:tc>
          <w:tcPr>
            <w:tcW w:w="843" w:type="dxa"/>
          </w:tcPr>
          <w:p w14:paraId="4090FAB9" w14:textId="77777777" w:rsidR="00476A1D" w:rsidRPr="00F734D4" w:rsidRDefault="00476A1D" w:rsidP="00FA110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2126" w:type="dxa"/>
          </w:tcPr>
          <w:p w14:paraId="14EF58D6" w14:textId="77777777" w:rsidR="00476A1D" w:rsidRPr="00F734D4" w:rsidRDefault="00476A1D" w:rsidP="00FA110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2126" w:type="dxa"/>
          </w:tcPr>
          <w:p w14:paraId="3D2FC41D" w14:textId="77777777" w:rsidR="00476A1D" w:rsidRPr="00F734D4" w:rsidRDefault="00476A1D" w:rsidP="00FA110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</w:tcPr>
          <w:p w14:paraId="6C83531D" w14:textId="77777777" w:rsidR="00476A1D" w:rsidRPr="00F734D4" w:rsidRDefault="00476A1D" w:rsidP="00FA110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2694" w:type="dxa"/>
          </w:tcPr>
          <w:p w14:paraId="051883CA" w14:textId="77777777" w:rsidR="00476A1D" w:rsidRPr="00F734D4" w:rsidRDefault="00476A1D" w:rsidP="00FA1100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</w:tr>
    </w:tbl>
    <w:p w14:paraId="566A3EBF" w14:textId="14FC1680" w:rsidR="00585E66" w:rsidRPr="006F5ACB" w:rsidRDefault="00585E66" w:rsidP="006F5ACB">
      <w:pPr>
        <w:spacing w:line="360" w:lineRule="auto"/>
      </w:pPr>
    </w:p>
    <w:bookmarkEnd w:id="2"/>
    <w:p w14:paraId="25F7F017" w14:textId="6B7A6427" w:rsidR="00392AD7" w:rsidRDefault="00392AD7" w:rsidP="006F5ACB">
      <w:pPr>
        <w:spacing w:line="360" w:lineRule="auto"/>
        <w:rPr>
          <w:lang w:val="en-US"/>
        </w:rPr>
      </w:pPr>
    </w:p>
    <w:p w14:paraId="39BEB1C0" w14:textId="6F7D5073" w:rsidR="00476A1D" w:rsidRDefault="002238F2" w:rsidP="006F5ACB">
      <w:pPr>
        <w:spacing w:line="360" w:lineRule="auto"/>
        <w:rPr>
          <w:lang w:val="en-US"/>
        </w:rPr>
      </w:pPr>
      <w:bookmarkStart w:id="3" w:name="Производительность_Wi_Fi_Дополнительно"/>
      <w:r>
        <w:t xml:space="preserve"> </w:t>
      </w:r>
      <w:r w:rsidRPr="002238F2">
        <w:rPr>
          <w:lang w:val="en-US"/>
        </w:rPr>
        <w:t>Производительность</w:t>
      </w:r>
      <w:r>
        <w:t xml:space="preserve"> </w:t>
      </w:r>
      <w:r w:rsidRPr="002238F2">
        <w:rPr>
          <w:lang w:val="en-US"/>
        </w:rPr>
        <w:t>Wi</w:t>
      </w:r>
      <w:r>
        <w:t>-</w:t>
      </w:r>
      <w:r w:rsidRPr="002238F2">
        <w:rPr>
          <w:lang w:val="en-US"/>
        </w:rPr>
        <w:t>Fi</w:t>
      </w:r>
      <w:r>
        <w:t xml:space="preserve"> д</w:t>
      </w:r>
      <w:r w:rsidRPr="002238F2">
        <w:rPr>
          <w:lang w:val="en-US"/>
        </w:rPr>
        <w:t>ополнительно</w:t>
      </w:r>
    </w:p>
    <w:tbl>
      <w:tblPr>
        <w:tblpPr w:leftFromText="181" w:rightFromText="181" w:vertAnchor="text" w:tblpY="1"/>
        <w:tblOverlap w:val="never"/>
        <w:tblW w:w="1005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43"/>
        <w:gridCol w:w="2126"/>
        <w:gridCol w:w="2126"/>
        <w:gridCol w:w="2268"/>
        <w:gridCol w:w="2694"/>
      </w:tblGrid>
      <w:tr w:rsidR="0064509E" w:rsidRPr="002F2457" w14:paraId="71991A7E" w14:textId="77777777" w:rsidTr="000D0505">
        <w:trPr>
          <w:cantSplit/>
          <w:trHeight w:val="722"/>
          <w:tblHeader/>
        </w:trPr>
        <w:tc>
          <w:tcPr>
            <w:tcW w:w="843" w:type="dxa"/>
            <w:shd w:val="clear" w:color="auto" w:fill="D9D9D9" w:themeFill="background1" w:themeFillShade="D9"/>
          </w:tcPr>
          <w:p w14:paraId="515D93A7" w14:textId="5CA9B305" w:rsidR="0064509E" w:rsidRPr="00005351" w:rsidRDefault="0064509E" w:rsidP="0064509E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ID</w:t>
            </w:r>
            <w:r>
              <w:rPr>
                <w:b/>
                <w:sz w:val="20"/>
                <w:szCs w:val="20"/>
              </w:rPr>
              <w:t xml:space="preserve"> точки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0DF64BB5" w14:textId="0CC0ACBB" w:rsidR="0064509E" w:rsidRPr="007019C2" w:rsidRDefault="0064509E" w:rsidP="0064509E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>Уровень мощности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3CC310A8" w14:textId="1AF70AF0" w:rsidR="0064509E" w:rsidRDefault="0064509E" w:rsidP="0064509E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>Канал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2262D5D3" w14:textId="3DCFB4BC" w:rsidR="0064509E" w:rsidRDefault="0064509E" w:rsidP="0064509E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>Мощность передатчика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14:paraId="44B1BC7F" w14:textId="3B235A68" w:rsidR="0064509E" w:rsidRPr="007019C2" w:rsidRDefault="0064509E" w:rsidP="0064509E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>Эффективная скорость</w:t>
            </w:r>
          </w:p>
        </w:tc>
      </w:tr>
      <w:tr w:rsidR="00476A1D" w:rsidRPr="002F2457" w14:paraId="60370C1C" w14:textId="77777777" w:rsidTr="000D0505">
        <w:trPr>
          <w:cantSplit/>
          <w:trHeight w:val="266"/>
        </w:trPr>
        <w:tc>
          <w:tcPr>
            <w:tcW w:w="843" w:type="dxa"/>
          </w:tcPr>
          <w:p w14:paraId="199A431F" w14:textId="77777777" w:rsidR="00476A1D" w:rsidRPr="00F734D4" w:rsidRDefault="00476A1D" w:rsidP="000D0505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2126" w:type="dxa"/>
          </w:tcPr>
          <w:p w14:paraId="4E0DACBD" w14:textId="77777777" w:rsidR="00476A1D" w:rsidRPr="00F734D4" w:rsidRDefault="00476A1D" w:rsidP="000D0505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2126" w:type="dxa"/>
          </w:tcPr>
          <w:p w14:paraId="7DA8BC80" w14:textId="77777777" w:rsidR="00476A1D" w:rsidRPr="00F734D4" w:rsidRDefault="00476A1D" w:rsidP="000D0505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</w:tcPr>
          <w:p w14:paraId="4D5485A4" w14:textId="77777777" w:rsidR="00476A1D" w:rsidRPr="00F734D4" w:rsidRDefault="00476A1D" w:rsidP="000D0505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2694" w:type="dxa"/>
          </w:tcPr>
          <w:p w14:paraId="3E97CA42" w14:textId="77777777" w:rsidR="00476A1D" w:rsidRPr="00F734D4" w:rsidRDefault="00476A1D" w:rsidP="000D0505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</w:tr>
    </w:tbl>
    <w:p w14:paraId="7258BD28" w14:textId="77777777" w:rsidR="00476A1D" w:rsidRDefault="00476A1D" w:rsidP="006F5ACB">
      <w:pPr>
        <w:spacing w:line="360" w:lineRule="auto"/>
        <w:rPr>
          <w:lang w:val="en-US"/>
        </w:rPr>
      </w:pPr>
    </w:p>
    <w:bookmarkEnd w:id="3"/>
    <w:p w14:paraId="16E4B65D" w14:textId="77777777" w:rsidR="00476A1D" w:rsidRDefault="00476A1D" w:rsidP="006F5ACB">
      <w:pPr>
        <w:spacing w:line="360" w:lineRule="auto"/>
        <w:rPr>
          <w:lang w:val="en-US"/>
        </w:rPr>
      </w:pPr>
    </w:p>
    <w:p w14:paraId="07DE0262" w14:textId="3896B8A7" w:rsidR="00476A1D" w:rsidRDefault="002238F2" w:rsidP="006F5ACB">
      <w:pPr>
        <w:spacing w:line="360" w:lineRule="auto"/>
        <w:rPr>
          <w:lang w:val="en-US"/>
        </w:rPr>
      </w:pPr>
      <w:bookmarkStart w:id="4" w:name="Производительность_Wi_Fi_Пакет_2"/>
      <w:r>
        <w:t xml:space="preserve"> </w:t>
      </w:r>
      <w:r w:rsidRPr="002238F2">
        <w:rPr>
          <w:lang w:val="en-US"/>
        </w:rPr>
        <w:t>Производительность</w:t>
      </w:r>
      <w:r>
        <w:t xml:space="preserve"> </w:t>
      </w:r>
      <w:r w:rsidRPr="002238F2">
        <w:rPr>
          <w:lang w:val="en-US"/>
        </w:rPr>
        <w:t>Wi</w:t>
      </w:r>
      <w:r>
        <w:t>-</w:t>
      </w:r>
      <w:r w:rsidRPr="002238F2">
        <w:rPr>
          <w:lang w:val="en-US"/>
        </w:rPr>
        <w:t>Fi</w:t>
      </w:r>
      <w:r>
        <w:t xml:space="preserve"> п</w:t>
      </w:r>
      <w:r w:rsidRPr="002238F2">
        <w:rPr>
          <w:lang w:val="en-US"/>
        </w:rPr>
        <w:t>акет</w:t>
      </w:r>
      <w:r>
        <w:t xml:space="preserve"> </w:t>
      </w:r>
      <w:r w:rsidRPr="002238F2">
        <w:rPr>
          <w:lang w:val="en-US"/>
        </w:rPr>
        <w:t>2</w:t>
      </w:r>
    </w:p>
    <w:tbl>
      <w:tblPr>
        <w:tblpPr w:leftFromText="181" w:rightFromText="181" w:vertAnchor="text" w:tblpY="1"/>
        <w:tblOverlap w:val="never"/>
        <w:tblW w:w="1005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43"/>
        <w:gridCol w:w="2126"/>
        <w:gridCol w:w="2126"/>
        <w:gridCol w:w="2268"/>
        <w:gridCol w:w="2694"/>
      </w:tblGrid>
      <w:tr w:rsidR="0064509E" w:rsidRPr="002F2457" w14:paraId="4AC70A1D" w14:textId="77777777" w:rsidTr="000D0505">
        <w:trPr>
          <w:cantSplit/>
          <w:trHeight w:val="722"/>
          <w:tblHeader/>
        </w:trPr>
        <w:tc>
          <w:tcPr>
            <w:tcW w:w="843" w:type="dxa"/>
            <w:shd w:val="clear" w:color="auto" w:fill="D9D9D9" w:themeFill="background1" w:themeFillShade="D9"/>
          </w:tcPr>
          <w:p w14:paraId="69F8BD5A" w14:textId="23EC0CE4" w:rsidR="0064509E" w:rsidRPr="00005351" w:rsidRDefault="0064509E" w:rsidP="0064509E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ID</w:t>
            </w:r>
            <w:r>
              <w:rPr>
                <w:b/>
                <w:sz w:val="20"/>
                <w:szCs w:val="20"/>
              </w:rPr>
              <w:t xml:space="preserve"> точки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06851D49" w14:textId="608ECE1D" w:rsidR="0064509E" w:rsidRPr="007019C2" w:rsidRDefault="0064509E" w:rsidP="0064509E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>Уровень мощности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3BC12919" w14:textId="70F01A88" w:rsidR="0064509E" w:rsidRDefault="0064509E" w:rsidP="0064509E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>Канал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7C528B08" w14:textId="3EDCCACE" w:rsidR="0064509E" w:rsidRDefault="0064509E" w:rsidP="0064509E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>Мощность передатчика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14:paraId="05ACA1C7" w14:textId="06E6F247" w:rsidR="0064509E" w:rsidRPr="007019C2" w:rsidRDefault="0064509E" w:rsidP="0064509E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>Эффективная скорость</w:t>
            </w:r>
          </w:p>
        </w:tc>
      </w:tr>
      <w:tr w:rsidR="00476A1D" w:rsidRPr="002F2457" w14:paraId="35CCEC9F" w14:textId="77777777" w:rsidTr="000D0505">
        <w:trPr>
          <w:cantSplit/>
          <w:trHeight w:val="266"/>
        </w:trPr>
        <w:tc>
          <w:tcPr>
            <w:tcW w:w="843" w:type="dxa"/>
          </w:tcPr>
          <w:p w14:paraId="50DBC490" w14:textId="77777777" w:rsidR="00476A1D" w:rsidRPr="00F734D4" w:rsidRDefault="00476A1D" w:rsidP="000D0505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2126" w:type="dxa"/>
          </w:tcPr>
          <w:p w14:paraId="1A10B3D6" w14:textId="77777777" w:rsidR="00476A1D" w:rsidRPr="00F734D4" w:rsidRDefault="00476A1D" w:rsidP="000D0505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2126" w:type="dxa"/>
          </w:tcPr>
          <w:p w14:paraId="0DCFE553" w14:textId="77777777" w:rsidR="00476A1D" w:rsidRPr="00F734D4" w:rsidRDefault="00476A1D" w:rsidP="000D0505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</w:tcPr>
          <w:p w14:paraId="7B9D46B0" w14:textId="77777777" w:rsidR="00476A1D" w:rsidRPr="00F734D4" w:rsidRDefault="00476A1D" w:rsidP="000D0505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2694" w:type="dxa"/>
          </w:tcPr>
          <w:p w14:paraId="5BADCE37" w14:textId="77777777" w:rsidR="00476A1D" w:rsidRPr="00F734D4" w:rsidRDefault="00476A1D" w:rsidP="000D0505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</w:tr>
    </w:tbl>
    <w:p w14:paraId="1B320BBB" w14:textId="77777777" w:rsidR="00476A1D" w:rsidRDefault="00476A1D" w:rsidP="006F5ACB">
      <w:pPr>
        <w:spacing w:line="360" w:lineRule="auto"/>
        <w:rPr>
          <w:lang w:val="en-US"/>
        </w:rPr>
      </w:pPr>
    </w:p>
    <w:bookmarkEnd w:id="4"/>
    <w:p w14:paraId="3C637EAF" w14:textId="77777777" w:rsidR="00AB703C" w:rsidRDefault="00AB703C" w:rsidP="006F5ACB">
      <w:pPr>
        <w:spacing w:line="360" w:lineRule="auto"/>
        <w:rPr>
          <w:lang w:val="en-US"/>
        </w:rPr>
      </w:pPr>
    </w:p>
    <w:p w14:paraId="40317E87" w14:textId="719FD537" w:rsidR="00AB703C" w:rsidRDefault="002238F2" w:rsidP="00AB703C">
      <w:pPr>
        <w:spacing w:line="360" w:lineRule="auto"/>
        <w:rPr>
          <w:lang w:val="en-US"/>
        </w:rPr>
      </w:pPr>
      <w:bookmarkStart w:id="5" w:name="Производительность_Wi_Fi_Пакет_3"/>
      <w:r>
        <w:t xml:space="preserve"> </w:t>
      </w:r>
      <w:r w:rsidRPr="002238F2">
        <w:rPr>
          <w:lang w:val="en-US"/>
        </w:rPr>
        <w:t>Производительность</w:t>
      </w:r>
      <w:r>
        <w:t xml:space="preserve"> </w:t>
      </w:r>
      <w:r w:rsidRPr="002238F2">
        <w:rPr>
          <w:lang w:val="en-US"/>
        </w:rPr>
        <w:t>Wi</w:t>
      </w:r>
      <w:r>
        <w:t>-</w:t>
      </w:r>
      <w:r w:rsidRPr="002238F2">
        <w:rPr>
          <w:lang w:val="en-US"/>
        </w:rPr>
        <w:t>Fi</w:t>
      </w:r>
      <w:r>
        <w:t xml:space="preserve"> п</w:t>
      </w:r>
      <w:r w:rsidRPr="002238F2">
        <w:rPr>
          <w:lang w:val="en-US"/>
        </w:rPr>
        <w:t>акет</w:t>
      </w:r>
      <w:r>
        <w:t xml:space="preserve"> </w:t>
      </w:r>
      <w:r w:rsidRPr="002238F2">
        <w:rPr>
          <w:lang w:val="en-US"/>
        </w:rPr>
        <w:t>3</w:t>
      </w:r>
    </w:p>
    <w:tbl>
      <w:tblPr>
        <w:tblpPr w:leftFromText="181" w:rightFromText="181" w:vertAnchor="text" w:tblpY="1"/>
        <w:tblOverlap w:val="never"/>
        <w:tblW w:w="1005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43"/>
        <w:gridCol w:w="2126"/>
        <w:gridCol w:w="2126"/>
        <w:gridCol w:w="2268"/>
        <w:gridCol w:w="2694"/>
      </w:tblGrid>
      <w:tr w:rsidR="0064509E" w:rsidRPr="002F2457" w14:paraId="33AB1998" w14:textId="77777777" w:rsidTr="000D0505">
        <w:trPr>
          <w:cantSplit/>
          <w:trHeight w:val="722"/>
          <w:tblHeader/>
        </w:trPr>
        <w:tc>
          <w:tcPr>
            <w:tcW w:w="843" w:type="dxa"/>
            <w:shd w:val="clear" w:color="auto" w:fill="D9D9D9" w:themeFill="background1" w:themeFillShade="D9"/>
          </w:tcPr>
          <w:p w14:paraId="45CFC8F9" w14:textId="2C0AD075" w:rsidR="0064509E" w:rsidRPr="00005351" w:rsidRDefault="0064509E" w:rsidP="0064509E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lastRenderedPageBreak/>
              <w:t>ID</w:t>
            </w:r>
            <w:r>
              <w:rPr>
                <w:b/>
                <w:sz w:val="20"/>
                <w:szCs w:val="20"/>
              </w:rPr>
              <w:t xml:space="preserve"> точки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4F5DE0AF" w14:textId="333F3660" w:rsidR="0064509E" w:rsidRPr="007019C2" w:rsidRDefault="0064509E" w:rsidP="0064509E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>Уровень мощности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5F816673" w14:textId="2ED962A6" w:rsidR="0064509E" w:rsidRDefault="0064509E" w:rsidP="0064509E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>Канал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0244318F" w14:textId="71ADAC2D" w:rsidR="0064509E" w:rsidRDefault="0064509E" w:rsidP="0064509E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>Мощность передатчика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14:paraId="0D2DDE05" w14:textId="2B7874CE" w:rsidR="0064509E" w:rsidRPr="007019C2" w:rsidRDefault="0064509E" w:rsidP="0064509E">
            <w:pPr>
              <w:keepNext/>
              <w:keepLines/>
              <w:spacing w:line="276" w:lineRule="auto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>Эффективная скорость</w:t>
            </w:r>
          </w:p>
        </w:tc>
      </w:tr>
      <w:tr w:rsidR="00AB703C" w:rsidRPr="002F2457" w14:paraId="5C6F281F" w14:textId="77777777" w:rsidTr="000D0505">
        <w:trPr>
          <w:cantSplit/>
          <w:trHeight w:val="266"/>
        </w:trPr>
        <w:tc>
          <w:tcPr>
            <w:tcW w:w="843" w:type="dxa"/>
          </w:tcPr>
          <w:p w14:paraId="4601BA65" w14:textId="77777777" w:rsidR="00AB703C" w:rsidRPr="00F734D4" w:rsidRDefault="00AB703C" w:rsidP="000D0505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2126" w:type="dxa"/>
          </w:tcPr>
          <w:p w14:paraId="4B588BA5" w14:textId="77777777" w:rsidR="00AB703C" w:rsidRPr="00F734D4" w:rsidRDefault="00AB703C" w:rsidP="000D0505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2126" w:type="dxa"/>
          </w:tcPr>
          <w:p w14:paraId="1EF21E19" w14:textId="77777777" w:rsidR="00AB703C" w:rsidRPr="00F734D4" w:rsidRDefault="00AB703C" w:rsidP="000D0505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</w:tcPr>
          <w:p w14:paraId="497960CD" w14:textId="77777777" w:rsidR="00AB703C" w:rsidRPr="00F734D4" w:rsidRDefault="00AB703C" w:rsidP="000D0505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2694" w:type="dxa"/>
          </w:tcPr>
          <w:p w14:paraId="50836965" w14:textId="77777777" w:rsidR="00AB703C" w:rsidRPr="00F734D4" w:rsidRDefault="00AB703C" w:rsidP="000D0505">
            <w:pPr>
              <w:keepNext/>
              <w:keepLines/>
              <w:jc w:val="center"/>
              <w:rPr>
                <w:sz w:val="22"/>
                <w:szCs w:val="22"/>
                <w:lang w:val="en-US"/>
              </w:rPr>
            </w:pPr>
          </w:p>
        </w:tc>
      </w:tr>
    </w:tbl>
    <w:p w14:paraId="2F6324B3" w14:textId="77777777" w:rsidR="00AB703C" w:rsidRDefault="00AB703C" w:rsidP="00AB703C">
      <w:pPr>
        <w:spacing w:line="360" w:lineRule="auto"/>
        <w:rPr>
          <w:lang w:val="en-US"/>
        </w:rPr>
      </w:pPr>
    </w:p>
    <w:bookmarkEnd w:id="5"/>
    <w:p w14:paraId="4274DFAE" w14:textId="6672679E" w:rsidR="00AB703C" w:rsidRPr="004A4779" w:rsidRDefault="00AB703C" w:rsidP="00AB703C">
      <w:pPr>
        <w:spacing w:line="360" w:lineRule="auto"/>
        <w:rPr>
          <w:lang w:val="en-US"/>
        </w:rPr>
      </w:pPr>
    </w:p>
    <w:sectPr w:rsidR="00AB703C" w:rsidRPr="004A4779" w:rsidSect="003252BB">
      <w:pgSz w:w="11906" w:h="16838"/>
      <w:pgMar w:top="851" w:right="1133" w:bottom="1134" w:left="108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1F1BD" w14:textId="77777777" w:rsidR="00701BB0" w:rsidRDefault="00701BB0" w:rsidP="008C4AEC">
      <w:r>
        <w:separator/>
      </w:r>
    </w:p>
  </w:endnote>
  <w:endnote w:type="continuationSeparator" w:id="0">
    <w:p w14:paraId="7756E96B" w14:textId="77777777" w:rsidR="00701BB0" w:rsidRDefault="00701BB0" w:rsidP="008C4A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173AF" w14:textId="77777777" w:rsidR="00701BB0" w:rsidRDefault="00701BB0" w:rsidP="008C4AEC">
      <w:r>
        <w:separator/>
      </w:r>
    </w:p>
  </w:footnote>
  <w:footnote w:type="continuationSeparator" w:id="0">
    <w:p w14:paraId="56DDD074" w14:textId="77777777" w:rsidR="00701BB0" w:rsidRDefault="00701BB0" w:rsidP="008C4A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A0576"/>
    <w:multiLevelType w:val="hybridMultilevel"/>
    <w:tmpl w:val="14A662D4"/>
    <w:lvl w:ilvl="0" w:tplc="2A30004A">
      <w:start w:val="1"/>
      <w:numFmt w:val="decimal"/>
      <w:lvlText w:val="%1."/>
      <w:lvlJc w:val="left"/>
      <w:pPr>
        <w:tabs>
          <w:tab w:val="num" w:pos="-228"/>
        </w:tabs>
        <w:ind w:left="-568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872"/>
        </w:tabs>
        <w:ind w:left="87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592"/>
        </w:tabs>
        <w:ind w:left="159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312"/>
        </w:tabs>
        <w:ind w:left="231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032"/>
        </w:tabs>
        <w:ind w:left="303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752"/>
        </w:tabs>
        <w:ind w:left="375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472"/>
        </w:tabs>
        <w:ind w:left="447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192"/>
        </w:tabs>
        <w:ind w:left="519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912"/>
        </w:tabs>
        <w:ind w:left="5912" w:hanging="180"/>
      </w:pPr>
    </w:lvl>
  </w:abstractNum>
  <w:abstractNum w:abstractNumId="1" w15:restartNumberingAfterBreak="0">
    <w:nsid w:val="25A85F4A"/>
    <w:multiLevelType w:val="hybridMultilevel"/>
    <w:tmpl w:val="BFF46A44"/>
    <w:lvl w:ilvl="0" w:tplc="189EC7C0">
      <w:start w:val="1"/>
      <w:numFmt w:val="decimal"/>
      <w:lvlText w:val="%1."/>
      <w:lvlJc w:val="left"/>
      <w:pPr>
        <w:tabs>
          <w:tab w:val="num" w:pos="227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2B87F31"/>
    <w:multiLevelType w:val="hybridMultilevel"/>
    <w:tmpl w:val="F1E6C3AA"/>
    <w:lvl w:ilvl="0" w:tplc="C38A0584">
      <w:start w:val="1"/>
      <w:numFmt w:val="decimal"/>
      <w:lvlText w:val="Table 3.%1"/>
      <w:lvlJc w:val="left"/>
      <w:pPr>
        <w:tabs>
          <w:tab w:val="num" w:pos="2127"/>
        </w:tabs>
        <w:ind w:left="1353" w:hanging="360"/>
      </w:pPr>
      <w:rPr>
        <w:rFonts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CB0645"/>
    <w:multiLevelType w:val="hybridMultilevel"/>
    <w:tmpl w:val="751E82F4"/>
    <w:lvl w:ilvl="0" w:tplc="189EC7C0">
      <w:start w:val="1"/>
      <w:numFmt w:val="decimal"/>
      <w:lvlText w:val="%1."/>
      <w:lvlJc w:val="left"/>
      <w:pPr>
        <w:tabs>
          <w:tab w:val="num" w:pos="227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57C793A"/>
    <w:multiLevelType w:val="hybridMultilevel"/>
    <w:tmpl w:val="CF6C128E"/>
    <w:lvl w:ilvl="0" w:tplc="627EE3A6">
      <w:start w:val="1"/>
      <w:numFmt w:val="decimal"/>
      <w:lvlText w:val="%1."/>
      <w:lvlJc w:val="left"/>
      <w:pPr>
        <w:tabs>
          <w:tab w:val="num" w:pos="340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B5A744A"/>
    <w:multiLevelType w:val="hybridMultilevel"/>
    <w:tmpl w:val="EEFAA16C"/>
    <w:lvl w:ilvl="0" w:tplc="C2DE4CCE">
      <w:start w:val="1"/>
      <w:numFmt w:val="decimal"/>
      <w:lvlText w:val="Table %1"/>
      <w:lvlJc w:val="left"/>
      <w:pPr>
        <w:ind w:left="720" w:hanging="360"/>
      </w:pPr>
      <w:rPr>
        <w:rFonts w:hint="default"/>
        <w:b/>
        <w:sz w:val="22"/>
        <w:szCs w:val="22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9E2DBF"/>
    <w:multiLevelType w:val="hybridMultilevel"/>
    <w:tmpl w:val="71928158"/>
    <w:lvl w:ilvl="0" w:tplc="189EC7C0">
      <w:start w:val="1"/>
      <w:numFmt w:val="decimal"/>
      <w:lvlText w:val="%1."/>
      <w:lvlJc w:val="left"/>
      <w:pPr>
        <w:tabs>
          <w:tab w:val="num" w:pos="227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89672870">
    <w:abstractNumId w:val="0"/>
  </w:num>
  <w:num w:numId="2" w16cid:durableId="1291983307">
    <w:abstractNumId w:val="3"/>
  </w:num>
  <w:num w:numId="3" w16cid:durableId="643699822">
    <w:abstractNumId w:val="6"/>
  </w:num>
  <w:num w:numId="4" w16cid:durableId="1464688160">
    <w:abstractNumId w:val="1"/>
  </w:num>
  <w:num w:numId="5" w16cid:durableId="1727948445">
    <w:abstractNumId w:val="4"/>
  </w:num>
  <w:num w:numId="6" w16cid:durableId="2145804787">
    <w:abstractNumId w:val="2"/>
  </w:num>
  <w:num w:numId="7" w16cid:durableId="276716257">
    <w:abstractNumId w:val="5"/>
  </w:num>
  <w:num w:numId="8" w16cid:durableId="2571011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2CE"/>
    <w:rsid w:val="00003E8B"/>
    <w:rsid w:val="00004D5E"/>
    <w:rsid w:val="00004F81"/>
    <w:rsid w:val="000123FD"/>
    <w:rsid w:val="00021490"/>
    <w:rsid w:val="00024286"/>
    <w:rsid w:val="000246D0"/>
    <w:rsid w:val="000253A5"/>
    <w:rsid w:val="00034C5B"/>
    <w:rsid w:val="000360DA"/>
    <w:rsid w:val="000362AA"/>
    <w:rsid w:val="000373D7"/>
    <w:rsid w:val="00045062"/>
    <w:rsid w:val="0004753F"/>
    <w:rsid w:val="00047B9D"/>
    <w:rsid w:val="000552EF"/>
    <w:rsid w:val="00057BD7"/>
    <w:rsid w:val="00071289"/>
    <w:rsid w:val="000741D8"/>
    <w:rsid w:val="00082860"/>
    <w:rsid w:val="00091B09"/>
    <w:rsid w:val="0009710D"/>
    <w:rsid w:val="000A65D9"/>
    <w:rsid w:val="000B157A"/>
    <w:rsid w:val="000B36B0"/>
    <w:rsid w:val="000B4B81"/>
    <w:rsid w:val="000C79D9"/>
    <w:rsid w:val="000E14F1"/>
    <w:rsid w:val="000E1B28"/>
    <w:rsid w:val="000E7855"/>
    <w:rsid w:val="000F2338"/>
    <w:rsid w:val="000F31FE"/>
    <w:rsid w:val="000F3260"/>
    <w:rsid w:val="00104E9C"/>
    <w:rsid w:val="00121733"/>
    <w:rsid w:val="00123DD7"/>
    <w:rsid w:val="00136E84"/>
    <w:rsid w:val="001522BE"/>
    <w:rsid w:val="00152C6E"/>
    <w:rsid w:val="00153EFC"/>
    <w:rsid w:val="0018163E"/>
    <w:rsid w:val="001825C7"/>
    <w:rsid w:val="00193B70"/>
    <w:rsid w:val="001977D9"/>
    <w:rsid w:val="001A300A"/>
    <w:rsid w:val="001A4BD9"/>
    <w:rsid w:val="001C752C"/>
    <w:rsid w:val="001C7D6F"/>
    <w:rsid w:val="001D00F6"/>
    <w:rsid w:val="001D0BC9"/>
    <w:rsid w:val="001E5956"/>
    <w:rsid w:val="001F509E"/>
    <w:rsid w:val="001F6A0F"/>
    <w:rsid w:val="00201105"/>
    <w:rsid w:val="002014BC"/>
    <w:rsid w:val="00202051"/>
    <w:rsid w:val="002103ED"/>
    <w:rsid w:val="0021218B"/>
    <w:rsid w:val="002134AD"/>
    <w:rsid w:val="0021479C"/>
    <w:rsid w:val="002155FB"/>
    <w:rsid w:val="00221C64"/>
    <w:rsid w:val="002238F2"/>
    <w:rsid w:val="002258EC"/>
    <w:rsid w:val="002272FD"/>
    <w:rsid w:val="00232C7A"/>
    <w:rsid w:val="002476CC"/>
    <w:rsid w:val="00255465"/>
    <w:rsid w:val="00260205"/>
    <w:rsid w:val="002662DA"/>
    <w:rsid w:val="00270886"/>
    <w:rsid w:val="002917A2"/>
    <w:rsid w:val="00294553"/>
    <w:rsid w:val="0029761F"/>
    <w:rsid w:val="002A2A00"/>
    <w:rsid w:val="002A43E8"/>
    <w:rsid w:val="002B08EA"/>
    <w:rsid w:val="002B1612"/>
    <w:rsid w:val="002C090B"/>
    <w:rsid w:val="002C5E27"/>
    <w:rsid w:val="002D229B"/>
    <w:rsid w:val="002D3278"/>
    <w:rsid w:val="002D7ECC"/>
    <w:rsid w:val="002E5555"/>
    <w:rsid w:val="002E6A9E"/>
    <w:rsid w:val="002F1FF2"/>
    <w:rsid w:val="002F2457"/>
    <w:rsid w:val="002F30BA"/>
    <w:rsid w:val="002F565B"/>
    <w:rsid w:val="00314E42"/>
    <w:rsid w:val="003252BB"/>
    <w:rsid w:val="00331923"/>
    <w:rsid w:val="00340A68"/>
    <w:rsid w:val="00350E2C"/>
    <w:rsid w:val="00353F00"/>
    <w:rsid w:val="003551B4"/>
    <w:rsid w:val="00376A71"/>
    <w:rsid w:val="00377020"/>
    <w:rsid w:val="00382B02"/>
    <w:rsid w:val="0038726D"/>
    <w:rsid w:val="00392AD7"/>
    <w:rsid w:val="00393ABD"/>
    <w:rsid w:val="003A052A"/>
    <w:rsid w:val="003B20F0"/>
    <w:rsid w:val="003B3B2E"/>
    <w:rsid w:val="003B566F"/>
    <w:rsid w:val="003B6BCA"/>
    <w:rsid w:val="003C2D4A"/>
    <w:rsid w:val="003C6EEB"/>
    <w:rsid w:val="003E12D6"/>
    <w:rsid w:val="003E50BF"/>
    <w:rsid w:val="003E5B85"/>
    <w:rsid w:val="003F4057"/>
    <w:rsid w:val="004004CC"/>
    <w:rsid w:val="00405010"/>
    <w:rsid w:val="00411D74"/>
    <w:rsid w:val="004211BC"/>
    <w:rsid w:val="00423521"/>
    <w:rsid w:val="00427D71"/>
    <w:rsid w:val="00440EB1"/>
    <w:rsid w:val="00450229"/>
    <w:rsid w:val="00470B83"/>
    <w:rsid w:val="004767CE"/>
    <w:rsid w:val="00476A1D"/>
    <w:rsid w:val="00484ADF"/>
    <w:rsid w:val="00491631"/>
    <w:rsid w:val="004A4779"/>
    <w:rsid w:val="004A6413"/>
    <w:rsid w:val="004C1184"/>
    <w:rsid w:val="004C17CC"/>
    <w:rsid w:val="004D4C64"/>
    <w:rsid w:val="004E42E7"/>
    <w:rsid w:val="004E56A0"/>
    <w:rsid w:val="005011B6"/>
    <w:rsid w:val="00504CF3"/>
    <w:rsid w:val="00507554"/>
    <w:rsid w:val="00517234"/>
    <w:rsid w:val="005313B7"/>
    <w:rsid w:val="005352EE"/>
    <w:rsid w:val="00546B32"/>
    <w:rsid w:val="00553475"/>
    <w:rsid w:val="005577F3"/>
    <w:rsid w:val="005729BB"/>
    <w:rsid w:val="0057554D"/>
    <w:rsid w:val="00583570"/>
    <w:rsid w:val="00585E66"/>
    <w:rsid w:val="00585E86"/>
    <w:rsid w:val="005A0CB2"/>
    <w:rsid w:val="005A778E"/>
    <w:rsid w:val="005E4D75"/>
    <w:rsid w:val="005F14E0"/>
    <w:rsid w:val="005F19B0"/>
    <w:rsid w:val="005F3DC1"/>
    <w:rsid w:val="00600E6C"/>
    <w:rsid w:val="00624946"/>
    <w:rsid w:val="006354F9"/>
    <w:rsid w:val="006446F5"/>
    <w:rsid w:val="00644FD7"/>
    <w:rsid w:val="0064509E"/>
    <w:rsid w:val="006507F3"/>
    <w:rsid w:val="00652CC8"/>
    <w:rsid w:val="00664ED2"/>
    <w:rsid w:val="006678D8"/>
    <w:rsid w:val="00667C64"/>
    <w:rsid w:val="0067377D"/>
    <w:rsid w:val="006747B1"/>
    <w:rsid w:val="006763CF"/>
    <w:rsid w:val="006776C6"/>
    <w:rsid w:val="00677D8B"/>
    <w:rsid w:val="00681E4E"/>
    <w:rsid w:val="00686043"/>
    <w:rsid w:val="006928B1"/>
    <w:rsid w:val="006B087C"/>
    <w:rsid w:val="006B5C81"/>
    <w:rsid w:val="006C3FB8"/>
    <w:rsid w:val="006D0439"/>
    <w:rsid w:val="006D06E7"/>
    <w:rsid w:val="006D10C5"/>
    <w:rsid w:val="006F24E8"/>
    <w:rsid w:val="006F3A88"/>
    <w:rsid w:val="006F46C0"/>
    <w:rsid w:val="006F5197"/>
    <w:rsid w:val="006F5ACB"/>
    <w:rsid w:val="007019C2"/>
    <w:rsid w:val="00701BB0"/>
    <w:rsid w:val="00713800"/>
    <w:rsid w:val="007213E5"/>
    <w:rsid w:val="00742FFA"/>
    <w:rsid w:val="00755A36"/>
    <w:rsid w:val="00772D8E"/>
    <w:rsid w:val="0078293D"/>
    <w:rsid w:val="00791399"/>
    <w:rsid w:val="00796C11"/>
    <w:rsid w:val="007C16A9"/>
    <w:rsid w:val="007C5EE6"/>
    <w:rsid w:val="007D735C"/>
    <w:rsid w:val="007E0985"/>
    <w:rsid w:val="007F5D32"/>
    <w:rsid w:val="007F6D31"/>
    <w:rsid w:val="00801AA0"/>
    <w:rsid w:val="008117DA"/>
    <w:rsid w:val="00831319"/>
    <w:rsid w:val="00833065"/>
    <w:rsid w:val="0083341F"/>
    <w:rsid w:val="008357B9"/>
    <w:rsid w:val="0083589D"/>
    <w:rsid w:val="00835FF8"/>
    <w:rsid w:val="0084040A"/>
    <w:rsid w:val="00840E4E"/>
    <w:rsid w:val="00844FC1"/>
    <w:rsid w:val="00846FCB"/>
    <w:rsid w:val="00853DFB"/>
    <w:rsid w:val="00856779"/>
    <w:rsid w:val="00856D1E"/>
    <w:rsid w:val="008656C9"/>
    <w:rsid w:val="00870760"/>
    <w:rsid w:val="0087433B"/>
    <w:rsid w:val="00876303"/>
    <w:rsid w:val="00895AEC"/>
    <w:rsid w:val="008A2291"/>
    <w:rsid w:val="008B220A"/>
    <w:rsid w:val="008B5520"/>
    <w:rsid w:val="008C4AEC"/>
    <w:rsid w:val="008C724F"/>
    <w:rsid w:val="008D00C2"/>
    <w:rsid w:val="008E13A4"/>
    <w:rsid w:val="008E2708"/>
    <w:rsid w:val="008F3BA6"/>
    <w:rsid w:val="008F62D1"/>
    <w:rsid w:val="00900CEE"/>
    <w:rsid w:val="0091218B"/>
    <w:rsid w:val="009141EA"/>
    <w:rsid w:val="00916CA9"/>
    <w:rsid w:val="00920B10"/>
    <w:rsid w:val="00920D4F"/>
    <w:rsid w:val="00924170"/>
    <w:rsid w:val="009261DA"/>
    <w:rsid w:val="00927BEC"/>
    <w:rsid w:val="00931599"/>
    <w:rsid w:val="00931EA2"/>
    <w:rsid w:val="00934DEB"/>
    <w:rsid w:val="009358BC"/>
    <w:rsid w:val="00936643"/>
    <w:rsid w:val="009422F9"/>
    <w:rsid w:val="00942D66"/>
    <w:rsid w:val="00946C1D"/>
    <w:rsid w:val="00952135"/>
    <w:rsid w:val="00962A65"/>
    <w:rsid w:val="00971907"/>
    <w:rsid w:val="00986AA9"/>
    <w:rsid w:val="0099730F"/>
    <w:rsid w:val="009A6AA7"/>
    <w:rsid w:val="009C5B64"/>
    <w:rsid w:val="009D2151"/>
    <w:rsid w:val="009D29DE"/>
    <w:rsid w:val="009F4A5D"/>
    <w:rsid w:val="00A05A60"/>
    <w:rsid w:val="00A27868"/>
    <w:rsid w:val="00A37595"/>
    <w:rsid w:val="00A500BD"/>
    <w:rsid w:val="00A632DB"/>
    <w:rsid w:val="00A74A3B"/>
    <w:rsid w:val="00A94B12"/>
    <w:rsid w:val="00AA09E1"/>
    <w:rsid w:val="00AA2E75"/>
    <w:rsid w:val="00AB5325"/>
    <w:rsid w:val="00AB703C"/>
    <w:rsid w:val="00AC0745"/>
    <w:rsid w:val="00AC2212"/>
    <w:rsid w:val="00AC69FE"/>
    <w:rsid w:val="00AD2502"/>
    <w:rsid w:val="00AE3C57"/>
    <w:rsid w:val="00AF64BD"/>
    <w:rsid w:val="00B111D8"/>
    <w:rsid w:val="00B12D62"/>
    <w:rsid w:val="00B16963"/>
    <w:rsid w:val="00B655E8"/>
    <w:rsid w:val="00B773E3"/>
    <w:rsid w:val="00B92D45"/>
    <w:rsid w:val="00BA3F01"/>
    <w:rsid w:val="00BC7B3F"/>
    <w:rsid w:val="00BD26EB"/>
    <w:rsid w:val="00BD4F71"/>
    <w:rsid w:val="00BD5627"/>
    <w:rsid w:val="00BD7912"/>
    <w:rsid w:val="00BF274A"/>
    <w:rsid w:val="00BF2752"/>
    <w:rsid w:val="00BF639E"/>
    <w:rsid w:val="00BF6419"/>
    <w:rsid w:val="00BF6BF0"/>
    <w:rsid w:val="00C05055"/>
    <w:rsid w:val="00C152CE"/>
    <w:rsid w:val="00C17A48"/>
    <w:rsid w:val="00C33719"/>
    <w:rsid w:val="00C369AB"/>
    <w:rsid w:val="00C45EBF"/>
    <w:rsid w:val="00C66324"/>
    <w:rsid w:val="00C80794"/>
    <w:rsid w:val="00C858DE"/>
    <w:rsid w:val="00C8623E"/>
    <w:rsid w:val="00C93126"/>
    <w:rsid w:val="00CB5D68"/>
    <w:rsid w:val="00CF1E78"/>
    <w:rsid w:val="00CF43E5"/>
    <w:rsid w:val="00D01D73"/>
    <w:rsid w:val="00D11967"/>
    <w:rsid w:val="00D24545"/>
    <w:rsid w:val="00D246F5"/>
    <w:rsid w:val="00D259A1"/>
    <w:rsid w:val="00D300B1"/>
    <w:rsid w:val="00D34549"/>
    <w:rsid w:val="00D35FA1"/>
    <w:rsid w:val="00D43C9D"/>
    <w:rsid w:val="00D5669C"/>
    <w:rsid w:val="00D61431"/>
    <w:rsid w:val="00D63661"/>
    <w:rsid w:val="00D70BCA"/>
    <w:rsid w:val="00D71D97"/>
    <w:rsid w:val="00D7467C"/>
    <w:rsid w:val="00D845E0"/>
    <w:rsid w:val="00D943C4"/>
    <w:rsid w:val="00D97CDD"/>
    <w:rsid w:val="00DA4CFE"/>
    <w:rsid w:val="00DA649F"/>
    <w:rsid w:val="00DB70F9"/>
    <w:rsid w:val="00DC0B1E"/>
    <w:rsid w:val="00DD1919"/>
    <w:rsid w:val="00DD1F79"/>
    <w:rsid w:val="00DE1647"/>
    <w:rsid w:val="00DF445A"/>
    <w:rsid w:val="00E058CF"/>
    <w:rsid w:val="00E119BB"/>
    <w:rsid w:val="00E11D71"/>
    <w:rsid w:val="00E128C7"/>
    <w:rsid w:val="00E145A0"/>
    <w:rsid w:val="00E2176E"/>
    <w:rsid w:val="00E32DD3"/>
    <w:rsid w:val="00E46F5B"/>
    <w:rsid w:val="00E544B0"/>
    <w:rsid w:val="00E67A6D"/>
    <w:rsid w:val="00E74875"/>
    <w:rsid w:val="00E756AE"/>
    <w:rsid w:val="00E8033E"/>
    <w:rsid w:val="00E87CD2"/>
    <w:rsid w:val="00E920F9"/>
    <w:rsid w:val="00EA444F"/>
    <w:rsid w:val="00EB4E48"/>
    <w:rsid w:val="00EB7178"/>
    <w:rsid w:val="00EC27CD"/>
    <w:rsid w:val="00EC4E39"/>
    <w:rsid w:val="00EC659A"/>
    <w:rsid w:val="00EC7A27"/>
    <w:rsid w:val="00EE6F52"/>
    <w:rsid w:val="00EF3835"/>
    <w:rsid w:val="00EF4105"/>
    <w:rsid w:val="00F0300B"/>
    <w:rsid w:val="00F03F5E"/>
    <w:rsid w:val="00F0605A"/>
    <w:rsid w:val="00F0728F"/>
    <w:rsid w:val="00F1242B"/>
    <w:rsid w:val="00F1401F"/>
    <w:rsid w:val="00F2470B"/>
    <w:rsid w:val="00F26818"/>
    <w:rsid w:val="00F33C39"/>
    <w:rsid w:val="00F410EE"/>
    <w:rsid w:val="00F41F40"/>
    <w:rsid w:val="00F44333"/>
    <w:rsid w:val="00F46328"/>
    <w:rsid w:val="00F55F82"/>
    <w:rsid w:val="00F56261"/>
    <w:rsid w:val="00F7333F"/>
    <w:rsid w:val="00F73ACA"/>
    <w:rsid w:val="00F75162"/>
    <w:rsid w:val="00F83885"/>
    <w:rsid w:val="00F90109"/>
    <w:rsid w:val="00FA1100"/>
    <w:rsid w:val="00FA13F7"/>
    <w:rsid w:val="00FA408C"/>
    <w:rsid w:val="00FA6369"/>
    <w:rsid w:val="00FC3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;"/>
  <w14:docId w14:val="415D2059"/>
  <w15:docId w15:val="{D03BF41F-2E3F-4600-87D3-9A26110AA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70886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8117DA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5">
    <w:name w:val="heading 5"/>
    <w:basedOn w:val="a"/>
    <w:next w:val="a"/>
    <w:link w:val="50"/>
    <w:qFormat/>
    <w:rsid w:val="008C4AEC"/>
    <w:pPr>
      <w:spacing w:before="240" w:after="60"/>
      <w:jc w:val="center"/>
      <w:outlineLvl w:val="4"/>
    </w:pPr>
    <w:rPr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AE3C5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50">
    <w:name w:val="Заголовок 5 Знак"/>
    <w:link w:val="5"/>
    <w:rsid w:val="008C4AEC"/>
    <w:rPr>
      <w:b/>
      <w:sz w:val="24"/>
    </w:rPr>
  </w:style>
  <w:style w:type="character" w:styleId="a4">
    <w:name w:val="page number"/>
    <w:rsid w:val="008C4AEC"/>
    <w:rPr>
      <w:rFonts w:ascii="Times New Roman" w:hAnsi="Times New Roman"/>
      <w:sz w:val="20"/>
      <w:vertAlign w:val="baseline"/>
    </w:rPr>
  </w:style>
  <w:style w:type="paragraph" w:styleId="a5">
    <w:name w:val="header"/>
    <w:basedOn w:val="a"/>
    <w:link w:val="a6"/>
    <w:rsid w:val="008C4AEC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6">
    <w:name w:val="Верхний колонтитул Знак"/>
    <w:basedOn w:val="a0"/>
    <w:link w:val="a5"/>
    <w:rsid w:val="008C4AEC"/>
  </w:style>
  <w:style w:type="paragraph" w:styleId="a7">
    <w:name w:val="footer"/>
    <w:basedOn w:val="a"/>
    <w:link w:val="a8"/>
    <w:rsid w:val="008C4AEC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8">
    <w:name w:val="Нижний колонтитул Знак"/>
    <w:basedOn w:val="a0"/>
    <w:link w:val="a7"/>
    <w:rsid w:val="008C4AEC"/>
  </w:style>
  <w:style w:type="paragraph" w:styleId="a9">
    <w:name w:val="Balloon Text"/>
    <w:basedOn w:val="a"/>
    <w:link w:val="aa"/>
    <w:rsid w:val="00C33719"/>
    <w:rPr>
      <w:rFonts w:ascii="Tahoma" w:hAnsi="Tahoma"/>
      <w:sz w:val="16"/>
      <w:szCs w:val="16"/>
    </w:rPr>
  </w:style>
  <w:style w:type="character" w:customStyle="1" w:styleId="aa">
    <w:name w:val="Текст выноски Знак"/>
    <w:link w:val="a9"/>
    <w:rsid w:val="00C33719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sid w:val="008117DA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ab">
    <w:name w:val="TOC Heading"/>
    <w:basedOn w:val="1"/>
    <w:next w:val="a"/>
    <w:uiPriority w:val="39"/>
    <w:semiHidden/>
    <w:unhideWhenUsed/>
    <w:qFormat/>
    <w:rsid w:val="008117DA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11">
    <w:name w:val="toc 1"/>
    <w:basedOn w:val="a"/>
    <w:next w:val="a"/>
    <w:autoRedefine/>
    <w:uiPriority w:val="39"/>
    <w:rsid w:val="008117DA"/>
  </w:style>
  <w:style w:type="character" w:styleId="ac">
    <w:name w:val="Hyperlink"/>
    <w:uiPriority w:val="99"/>
    <w:unhideWhenUsed/>
    <w:rsid w:val="008117DA"/>
    <w:rPr>
      <w:color w:val="0000FF"/>
      <w:u w:val="single"/>
    </w:rPr>
  </w:style>
  <w:style w:type="paragraph" w:customStyle="1" w:styleId="12">
    <w:name w:val="Нумерованный список1"/>
    <w:basedOn w:val="a"/>
    <w:rsid w:val="00260205"/>
    <w:pPr>
      <w:tabs>
        <w:tab w:val="num" w:pos="792"/>
      </w:tabs>
      <w:ind w:firstLine="360"/>
    </w:pPr>
  </w:style>
  <w:style w:type="paragraph" w:styleId="HTML">
    <w:name w:val="HTML Preformatted"/>
    <w:basedOn w:val="a"/>
    <w:link w:val="HTML0"/>
    <w:uiPriority w:val="99"/>
    <w:semiHidden/>
    <w:unhideWhenUsed/>
    <w:rsid w:val="00DA64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A649F"/>
    <w:rPr>
      <w:rFonts w:ascii="Courier New" w:hAnsi="Courier New" w:cs="Courier New"/>
    </w:rPr>
  </w:style>
  <w:style w:type="character" w:customStyle="1" w:styleId="y2iqfc">
    <w:name w:val="y2iqfc"/>
    <w:basedOn w:val="a0"/>
    <w:rsid w:val="00DA649F"/>
  </w:style>
  <w:style w:type="paragraph" w:styleId="ad">
    <w:name w:val="List Paragraph"/>
    <w:basedOn w:val="a"/>
    <w:uiPriority w:val="34"/>
    <w:qFormat/>
    <w:rsid w:val="004211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4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9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6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89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3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6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3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2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4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0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8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2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4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9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5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59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8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36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7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52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2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8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Borodko\Progect\ATE\MultimetrTest\MultTest\V104\Template\Template_UDC_UAC_IDC_IAC_R_F_C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E9B4DB-FCA6-47A1-B1F2-4C0530C43A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Template_UDC_UAC_IDC_IAC_R_F_C.dot</Template>
  <TotalTime>88</TotalTime>
  <Pages>2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услуги по автоматизации измерительных процессов</vt:lpstr>
    </vt:vector>
  </TitlesOfParts>
  <Company>Gipro</Company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услуги по автоматизации измерительных процессов</dc:title>
  <dc:creator>user</dc:creator>
  <cp:lastModifiedBy>Respect</cp:lastModifiedBy>
  <cp:revision>56</cp:revision>
  <dcterms:created xsi:type="dcterms:W3CDTF">2023-06-29T08:18:00Z</dcterms:created>
  <dcterms:modified xsi:type="dcterms:W3CDTF">2026-03-10T15:52:00Z</dcterms:modified>
</cp:coreProperties>
</file>