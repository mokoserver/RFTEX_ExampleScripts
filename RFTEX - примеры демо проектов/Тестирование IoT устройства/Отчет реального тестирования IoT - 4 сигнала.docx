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553F83" w14:textId="77777777" w:rsidR="00470B83" w:rsidRDefault="00470B83" w:rsidP="00470B83">
      <w:pPr>
        <w:spacing w:line="276" w:lineRule="auto"/>
        <w:ind w:right="-89"/>
        <w:jc w:val="right"/>
        <w:rPr>
          <w:b/>
          <w:sz w:val="20"/>
          <w:szCs w:val="20"/>
          <w:lang w:val="en-US"/>
        </w:rPr>
      </w:pPr>
      <w:bookmarkStart w:id="0" w:name="_Hlk139353560"/>
    </w:p>
    <w:p w14:paraId="2072543E" w14:textId="3D0FE48F" w:rsidR="00470B83" w:rsidRPr="00701352" w:rsidRDefault="00F6640D" w:rsidP="00470B83">
      <w:pPr>
        <w:spacing w:line="276" w:lineRule="auto"/>
        <w:ind w:right="-89"/>
        <w:jc w:val="right"/>
        <w:rPr>
          <w:b/>
          <w:sz w:val="20"/>
          <w:szCs w:val="20"/>
          <w:lang w:val="ru-RU"/>
        </w:rPr>
      </w:pPr>
      <w:r>
        <w:rPr>
          <w:b/>
          <w:sz w:val="20"/>
          <w:szCs w:val="20"/>
        </w:rPr>
        <w:t xml:space="preserve">Форма </w:t>
      </w:r>
      <w:r w:rsidR="00470B83" w:rsidRPr="00701352">
        <w:rPr>
          <w:b/>
          <w:sz w:val="20"/>
          <w:szCs w:val="20"/>
          <w:lang w:val="ru-RU"/>
        </w:rPr>
        <w:t>№</w:t>
      </w:r>
      <w:bookmarkStart w:id="1" w:name="REGISTRATION_FormNumber"/>
      <w:r w:rsidR="00470B83" w:rsidRPr="00701352">
        <w:rPr>
          <w:b/>
          <w:sz w:val="20"/>
          <w:szCs w:val="20"/>
          <w:lang w:val="ru-RU"/>
        </w:rPr>
        <w:t xml:space="preserve">   </w:t>
      </w:r>
      <w:bookmarkEnd w:id="1"/>
      <w:r w:rsidR="00470B83" w:rsidRPr="00701352">
        <w:rPr>
          <w:b/>
          <w:sz w:val="20"/>
          <w:szCs w:val="20"/>
          <w:lang w:val="ru-RU"/>
        </w:rPr>
        <w:t xml:space="preserve"> </w:t>
      </w:r>
    </w:p>
    <w:p w14:paraId="5D168538" w14:textId="77777777" w:rsidR="00470B83" w:rsidRPr="00701352" w:rsidRDefault="00470B83" w:rsidP="00470B83">
      <w:pPr>
        <w:spacing w:line="276" w:lineRule="auto"/>
        <w:ind w:right="-89"/>
        <w:jc w:val="right"/>
        <w:rPr>
          <w:b/>
          <w:sz w:val="20"/>
          <w:szCs w:val="20"/>
          <w:lang w:val="ru-RU"/>
        </w:rPr>
      </w:pPr>
      <w:r w:rsidRPr="00701352">
        <w:rPr>
          <w:b/>
          <w:sz w:val="20"/>
          <w:szCs w:val="20"/>
          <w:lang w:val="ru-RU"/>
        </w:rPr>
        <w:t>№</w:t>
      </w:r>
      <w:bookmarkStart w:id="2" w:name="REGISTRATION_GosNumber"/>
      <w:r w:rsidRPr="00701352">
        <w:rPr>
          <w:b/>
          <w:sz w:val="20"/>
          <w:szCs w:val="20"/>
          <w:lang w:val="ru-RU"/>
        </w:rPr>
        <w:t xml:space="preserve">   </w:t>
      </w:r>
      <w:bookmarkEnd w:id="2"/>
      <w:r w:rsidRPr="00701352">
        <w:rPr>
          <w:b/>
          <w:sz w:val="20"/>
          <w:szCs w:val="20"/>
          <w:lang w:val="ru-RU"/>
        </w:rPr>
        <w:t xml:space="preserve"> </w:t>
      </w:r>
    </w:p>
    <w:p w14:paraId="4401A61C" w14:textId="77777777" w:rsidR="00470B83" w:rsidRPr="00701352" w:rsidRDefault="00470B83" w:rsidP="00470B83">
      <w:pPr>
        <w:ind w:right="-89"/>
        <w:jc w:val="right"/>
        <w:rPr>
          <w:sz w:val="16"/>
          <w:szCs w:val="16"/>
          <w:lang w:val="ru-RU"/>
        </w:rPr>
      </w:pPr>
    </w:p>
    <w:p w14:paraId="0E4E682D" w14:textId="17C5D7B7" w:rsidR="00470B83" w:rsidRPr="00D967C1" w:rsidRDefault="00D967C1" w:rsidP="00470B83">
      <w:pPr>
        <w:overflowPunct w:val="0"/>
        <w:autoSpaceDE w:val="0"/>
        <w:autoSpaceDN w:val="0"/>
        <w:adjustRightInd w:val="0"/>
        <w:spacing w:before="120"/>
        <w:jc w:val="center"/>
        <w:textAlignment w:val="baseline"/>
        <w:rPr>
          <w:sz w:val="26"/>
          <w:szCs w:val="20"/>
          <w:u w:val="single"/>
        </w:rPr>
      </w:pPr>
      <w:r>
        <w:rPr>
          <w:b/>
          <w:sz w:val="26"/>
          <w:szCs w:val="20"/>
        </w:rPr>
        <w:t xml:space="preserve">Протокол </w:t>
      </w:r>
      <w:r w:rsidR="00470B83" w:rsidRPr="00D967C1">
        <w:rPr>
          <w:b/>
          <w:sz w:val="28"/>
          <w:szCs w:val="28"/>
        </w:rPr>
        <w:t>№</w:t>
      </w:r>
      <w:r w:rsidR="00470B83" w:rsidRPr="00D967C1">
        <w:rPr>
          <w:b/>
          <w:bCs/>
          <w:sz w:val="28"/>
          <w:szCs w:val="28"/>
        </w:rPr>
        <w:t xml:space="preserve"> </w:t>
      </w:r>
      <w:bookmarkStart w:id="3" w:name="REGISTRATION_ProtocolNumber"/>
      <w:r w:rsidR="00470B83" w:rsidRPr="00D967C1">
        <w:rPr>
          <w:b/>
          <w:bCs/>
          <w:sz w:val="28"/>
          <w:szCs w:val="28"/>
        </w:rPr>
        <w:t xml:space="preserve">  </w:t>
      </w:r>
      <w:bookmarkEnd w:id="3"/>
      <w:r w:rsidR="00470B83" w:rsidRPr="00D967C1">
        <w:rPr>
          <w:b/>
          <w:bCs/>
          <w:sz w:val="28"/>
          <w:szCs w:val="28"/>
        </w:rPr>
        <w:t xml:space="preserve"> </w:t>
      </w:r>
      <w:r>
        <w:rPr>
          <w:b/>
          <w:sz w:val="28"/>
          <w:szCs w:val="28"/>
        </w:rPr>
        <w:t>от</w:t>
      </w:r>
      <w:r w:rsidR="00470B83" w:rsidRPr="00D967C1">
        <w:rPr>
          <w:b/>
          <w:sz w:val="28"/>
          <w:szCs w:val="22"/>
        </w:rPr>
        <w:t xml:space="preserve"> </w:t>
      </w:r>
      <w:bookmarkStart w:id="4" w:name="REGISTRATION_CurrentDate"/>
      <w:r w:rsidR="00470B83" w:rsidRPr="00D967C1">
        <w:rPr>
          <w:b/>
          <w:sz w:val="28"/>
          <w:szCs w:val="22"/>
        </w:rPr>
        <w:t xml:space="preserve"> </w:t>
      </w:r>
      <w:r w:rsidR="00470B83" w:rsidRPr="00D967C1">
        <w:rPr>
          <w:sz w:val="28"/>
          <w:szCs w:val="28"/>
        </w:rPr>
        <w:t xml:space="preserve">  </w:t>
      </w:r>
      <w:bookmarkEnd w:id="4"/>
    </w:p>
    <w:p w14:paraId="70FF3E51" w14:textId="1476FC29" w:rsidR="00470B83" w:rsidRPr="00D967C1" w:rsidRDefault="00D967C1" w:rsidP="00470B83">
      <w:pPr>
        <w:overflowPunct w:val="0"/>
        <w:autoSpaceDE w:val="0"/>
        <w:autoSpaceDN w:val="0"/>
        <w:adjustRightInd w:val="0"/>
        <w:spacing w:before="60"/>
        <w:jc w:val="center"/>
        <w:textAlignment w:val="baseline"/>
        <w:rPr>
          <w:sz w:val="26"/>
          <w:szCs w:val="20"/>
          <w:u w:val="single"/>
        </w:rPr>
      </w:pPr>
      <w:r w:rsidRPr="00D967C1">
        <w:rPr>
          <w:b/>
        </w:rPr>
        <w:t>поверка обычного мультиметра/вольтметра универсального типа</w:t>
      </w:r>
      <w:bookmarkStart w:id="5" w:name="REGISTRATION_ModelDevice"/>
      <w:r w:rsidR="00470B83" w:rsidRPr="00D967C1">
        <w:rPr>
          <w:b/>
        </w:rPr>
        <w:t xml:space="preserve">   </w:t>
      </w:r>
      <w:bookmarkEnd w:id="5"/>
    </w:p>
    <w:p w14:paraId="0B069D91" w14:textId="04503A1D" w:rsidR="00470B83" w:rsidRDefault="00D967C1" w:rsidP="00470B83">
      <w:pPr>
        <w:spacing w:before="120" w:line="276" w:lineRule="auto"/>
        <w:rPr>
          <w:lang w:val="en-US"/>
        </w:rPr>
      </w:pPr>
      <w:r>
        <w:t xml:space="preserve">Серийный </w:t>
      </w:r>
      <w:r w:rsidR="00470B83">
        <w:rPr>
          <w:lang w:val="en-US"/>
        </w:rPr>
        <w:t>№</w:t>
      </w:r>
      <w:bookmarkStart w:id="6" w:name="REGISTRATION_SerialNumber"/>
      <w:r w:rsidR="00470B83">
        <w:rPr>
          <w:lang w:val="en-US"/>
        </w:rPr>
        <w:t xml:space="preserve">  </w:t>
      </w:r>
      <w:r w:rsidR="00470B83">
        <w:rPr>
          <w:rFonts w:eastAsia="TimesNewRomanPSMT"/>
          <w:lang w:val="en-US"/>
        </w:rPr>
        <w:t xml:space="preserve"> </w:t>
      </w:r>
      <w:bookmarkEnd w:id="6"/>
    </w:p>
    <w:p w14:paraId="17D78C22" w14:textId="5AF5F4D9" w:rsidR="00470B83" w:rsidRDefault="00D967C1" w:rsidP="00470B83">
      <w:pPr>
        <w:spacing w:before="120" w:line="276" w:lineRule="auto"/>
        <w:rPr>
          <w:lang w:val="en-US"/>
        </w:rPr>
      </w:pPr>
      <w:r>
        <w:t>Владелец</w:t>
      </w:r>
      <w:r w:rsidR="00470B83">
        <w:rPr>
          <w:lang w:val="en-US"/>
        </w:rPr>
        <w:t xml:space="preserve">  </w:t>
      </w:r>
      <w:bookmarkStart w:id="7" w:name="REGISTRATION_Owner"/>
      <w:r w:rsidR="00470B83">
        <w:rPr>
          <w:lang w:val="en-US"/>
        </w:rPr>
        <w:t xml:space="preserve">   </w:t>
      </w:r>
      <w:bookmarkEnd w:id="7"/>
    </w:p>
    <w:p w14:paraId="4327C0A1" w14:textId="2F3F2815" w:rsidR="00470B83" w:rsidRDefault="00D967C1" w:rsidP="00470B83">
      <w:pPr>
        <w:overflowPunct w:val="0"/>
        <w:autoSpaceDE w:val="0"/>
        <w:autoSpaceDN w:val="0"/>
        <w:adjustRightInd w:val="0"/>
        <w:spacing w:before="60" w:line="276" w:lineRule="auto"/>
        <w:textAlignment w:val="baseline"/>
        <w:rPr>
          <w:lang w:val="en-US"/>
        </w:rPr>
      </w:pPr>
      <w:r>
        <w:t xml:space="preserve">Запрос </w:t>
      </w:r>
      <w:r w:rsidR="00470B83">
        <w:rPr>
          <w:lang w:val="en-US"/>
        </w:rPr>
        <w:t>№</w:t>
      </w:r>
      <w:bookmarkStart w:id="8" w:name="REGISTRATION_Request"/>
      <w:r w:rsidR="00470B83">
        <w:rPr>
          <w:lang w:val="en-US"/>
        </w:rPr>
        <w:t xml:space="preserve">   </w:t>
      </w:r>
      <w:bookmarkEnd w:id="8"/>
    </w:p>
    <w:p w14:paraId="6715B6E1" w14:textId="77777777" w:rsidR="00470B83" w:rsidRDefault="00470B83" w:rsidP="00470B83">
      <w:pPr>
        <w:overflowPunct w:val="0"/>
        <w:autoSpaceDE w:val="0"/>
        <w:autoSpaceDN w:val="0"/>
        <w:adjustRightInd w:val="0"/>
        <w:spacing w:before="60" w:line="276" w:lineRule="auto"/>
        <w:textAlignment w:val="baseline"/>
        <w:rPr>
          <w:b/>
          <w:lang w:val="en-US"/>
        </w:rPr>
      </w:pPr>
    </w:p>
    <w:p w14:paraId="4715C023" w14:textId="284BA234" w:rsidR="00470B83" w:rsidRDefault="00D967C1" w:rsidP="00470B83">
      <w:pPr>
        <w:pStyle w:val="ad"/>
        <w:numPr>
          <w:ilvl w:val="0"/>
          <w:numId w:val="8"/>
        </w:numPr>
        <w:overflowPunct w:val="0"/>
        <w:autoSpaceDE w:val="0"/>
        <w:autoSpaceDN w:val="0"/>
        <w:adjustRightInd w:val="0"/>
        <w:spacing w:after="80" w:line="276" w:lineRule="auto"/>
        <w:ind w:left="1276" w:hanging="1276"/>
        <w:textAlignment w:val="baseline"/>
        <w:rPr>
          <w:b/>
          <w:sz w:val="20"/>
          <w:szCs w:val="20"/>
        </w:rPr>
      </w:pPr>
      <w:bookmarkStart w:id="9" w:name="VerificationConditions"/>
      <w:r>
        <w:rPr>
          <w:b/>
          <w:sz w:val="20"/>
          <w:szCs w:val="20"/>
        </w:rPr>
        <w:t>Условия поверки</w:t>
      </w:r>
    </w:p>
    <w:tbl>
      <w:tblPr>
        <w:tblW w:w="10305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3639"/>
        <w:gridCol w:w="3121"/>
        <w:gridCol w:w="3545"/>
      </w:tblGrid>
      <w:tr w:rsidR="00470B83" w14:paraId="38071F13" w14:textId="77777777" w:rsidTr="00FC1B7C">
        <w:tc>
          <w:tcPr>
            <w:tcW w:w="36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2878D5DC" w14:textId="6035AE85" w:rsidR="00470B83" w:rsidRPr="004E56A0" w:rsidRDefault="00D967C1" w:rsidP="00FC1B7C">
            <w:pPr>
              <w:overflowPunct w:val="0"/>
              <w:autoSpaceDE w:val="0"/>
              <w:autoSpaceDN w:val="0"/>
              <w:adjustRightInd w:val="0"/>
              <w:spacing w:before="10" w:after="10"/>
              <w:jc w:val="center"/>
              <w:textAlignment w:val="baseline"/>
              <w:rPr>
                <w:b/>
              </w:rPr>
            </w:pPr>
            <w:r w:rsidRPr="00D967C1">
              <w:rPr>
                <w:b/>
              </w:rPr>
              <w:t>Контролируемые параметры</w:t>
            </w: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3EB115EA" w14:textId="1C83871C" w:rsidR="00470B83" w:rsidRPr="004E56A0" w:rsidRDefault="00D967C1" w:rsidP="00FC1B7C">
            <w:pPr>
              <w:overflowPunct w:val="0"/>
              <w:autoSpaceDE w:val="0"/>
              <w:autoSpaceDN w:val="0"/>
              <w:adjustRightInd w:val="0"/>
              <w:spacing w:before="10" w:after="1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Требования НД</w:t>
            </w:r>
          </w:p>
        </w:tc>
        <w:tc>
          <w:tcPr>
            <w:tcW w:w="35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2AA2864E" w14:textId="029BAA45" w:rsidR="00470B83" w:rsidRPr="004E56A0" w:rsidRDefault="00D967C1" w:rsidP="00FC1B7C">
            <w:pPr>
              <w:overflowPunct w:val="0"/>
              <w:autoSpaceDE w:val="0"/>
              <w:autoSpaceDN w:val="0"/>
              <w:adjustRightInd w:val="0"/>
              <w:spacing w:before="10" w:after="1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Измеренные значения</w:t>
            </w:r>
          </w:p>
        </w:tc>
      </w:tr>
      <w:tr w:rsidR="00470B83" w14:paraId="6D7971D2" w14:textId="77777777" w:rsidTr="00FC1B7C">
        <w:tc>
          <w:tcPr>
            <w:tcW w:w="36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3FF359" w14:textId="77777777" w:rsidR="00470B83" w:rsidRPr="004E56A0" w:rsidRDefault="00470B83" w:rsidP="00FC1B7C">
            <w:pPr>
              <w:overflowPunct w:val="0"/>
              <w:autoSpaceDE w:val="0"/>
              <w:autoSpaceDN w:val="0"/>
              <w:adjustRightInd w:val="0"/>
              <w:spacing w:before="10" w:after="10" w:line="276" w:lineRule="auto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674FD6" w14:textId="77777777" w:rsidR="00470B83" w:rsidRPr="004E56A0" w:rsidRDefault="00470B83" w:rsidP="00FC1B7C">
            <w:pPr>
              <w:overflowPunct w:val="0"/>
              <w:autoSpaceDE w:val="0"/>
              <w:autoSpaceDN w:val="0"/>
              <w:adjustRightInd w:val="0"/>
              <w:spacing w:before="10" w:after="10" w:line="276" w:lineRule="auto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35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6E888E" w14:textId="77777777" w:rsidR="00470B83" w:rsidRPr="004E56A0" w:rsidRDefault="00470B83" w:rsidP="00FC1B7C">
            <w:pPr>
              <w:overflowPunct w:val="0"/>
              <w:autoSpaceDE w:val="0"/>
              <w:autoSpaceDN w:val="0"/>
              <w:adjustRightInd w:val="0"/>
              <w:spacing w:before="10" w:after="10" w:line="276" w:lineRule="auto"/>
              <w:jc w:val="center"/>
              <w:textAlignment w:val="baseline"/>
              <w:rPr>
                <w:sz w:val="22"/>
                <w:szCs w:val="22"/>
              </w:rPr>
            </w:pPr>
          </w:p>
        </w:tc>
      </w:tr>
      <w:bookmarkEnd w:id="9"/>
    </w:tbl>
    <w:p w14:paraId="67107501" w14:textId="77777777" w:rsidR="00470B83" w:rsidRDefault="00470B83" w:rsidP="00470B83">
      <w:pPr>
        <w:overflowPunct w:val="0"/>
        <w:autoSpaceDE w:val="0"/>
        <w:autoSpaceDN w:val="0"/>
        <w:adjustRightInd w:val="0"/>
        <w:spacing w:line="276" w:lineRule="auto"/>
        <w:textAlignment w:val="baseline"/>
        <w:rPr>
          <w:sz w:val="20"/>
          <w:szCs w:val="20"/>
        </w:rPr>
      </w:pPr>
    </w:p>
    <w:p w14:paraId="7D65A0F8" w14:textId="433ED0CD" w:rsidR="00470B83" w:rsidRDefault="00DA5BDE" w:rsidP="00470B83">
      <w:pPr>
        <w:pStyle w:val="ad"/>
        <w:numPr>
          <w:ilvl w:val="0"/>
          <w:numId w:val="8"/>
        </w:numPr>
        <w:overflowPunct w:val="0"/>
        <w:autoSpaceDE w:val="0"/>
        <w:autoSpaceDN w:val="0"/>
        <w:adjustRightInd w:val="0"/>
        <w:spacing w:after="80" w:line="276" w:lineRule="auto"/>
        <w:ind w:left="1276" w:hanging="1276"/>
        <w:textAlignment w:val="baseline"/>
        <w:rPr>
          <w:b/>
          <w:sz w:val="20"/>
          <w:szCs w:val="20"/>
        </w:rPr>
      </w:pPr>
      <w:bookmarkStart w:id="10" w:name="DevicesUsed"/>
      <w:r>
        <w:rPr>
          <w:b/>
          <w:sz w:val="20"/>
          <w:szCs w:val="20"/>
        </w:rPr>
        <w:t>Используемые устройства</w:t>
      </w:r>
    </w:p>
    <w:tbl>
      <w:tblPr>
        <w:tblW w:w="10305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3781"/>
        <w:gridCol w:w="6524"/>
      </w:tblGrid>
      <w:tr w:rsidR="00470B83" w14:paraId="7A5FF754" w14:textId="77777777" w:rsidTr="00FC1B7C">
        <w:tc>
          <w:tcPr>
            <w:tcW w:w="3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3EDD42BB" w14:textId="56C75BDE" w:rsidR="00470B83" w:rsidRPr="004E56A0" w:rsidRDefault="00D967C1" w:rsidP="00FC1B7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lang w:val="en-US"/>
              </w:rPr>
            </w:pPr>
            <w:r>
              <w:rPr>
                <w:b/>
              </w:rPr>
              <w:t>Название устройства</w:t>
            </w:r>
          </w:p>
        </w:tc>
        <w:tc>
          <w:tcPr>
            <w:tcW w:w="65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4955C47E" w14:textId="022D227E" w:rsidR="00470B83" w:rsidRPr="00D967C1" w:rsidRDefault="00D967C1" w:rsidP="00FC1B7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Статус устройства</w:t>
            </w:r>
          </w:p>
        </w:tc>
      </w:tr>
      <w:tr w:rsidR="00470B83" w14:paraId="5B5DB66C" w14:textId="77777777" w:rsidTr="00FC1B7C">
        <w:tc>
          <w:tcPr>
            <w:tcW w:w="3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A03E63" w14:textId="77777777" w:rsidR="00470B83" w:rsidRPr="004E56A0" w:rsidRDefault="00470B83" w:rsidP="00FC1B7C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65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8632F4" w14:textId="77777777" w:rsidR="00470B83" w:rsidRPr="004E56A0" w:rsidRDefault="00470B83" w:rsidP="00FC1B7C">
            <w:pPr>
              <w:jc w:val="center"/>
              <w:rPr>
                <w:spacing w:val="-2"/>
                <w:sz w:val="22"/>
                <w:szCs w:val="22"/>
              </w:rPr>
            </w:pPr>
          </w:p>
        </w:tc>
      </w:tr>
      <w:bookmarkEnd w:id="10"/>
    </w:tbl>
    <w:p w14:paraId="352C29C6" w14:textId="77777777" w:rsidR="00470B83" w:rsidRDefault="00470B83" w:rsidP="00470B83">
      <w:pPr>
        <w:spacing w:line="360" w:lineRule="auto"/>
        <w:rPr>
          <w:sz w:val="20"/>
          <w:szCs w:val="20"/>
        </w:rPr>
      </w:pPr>
    </w:p>
    <w:p w14:paraId="7A4B50EA" w14:textId="77777777" w:rsidR="00470B83" w:rsidRDefault="00470B83" w:rsidP="00470B83">
      <w:pPr>
        <w:spacing w:line="360" w:lineRule="auto"/>
        <w:rPr>
          <w:sz w:val="20"/>
          <w:szCs w:val="20"/>
        </w:rPr>
      </w:pPr>
    </w:p>
    <w:p w14:paraId="0798C708" w14:textId="2461A26A" w:rsidR="00BF639E" w:rsidRPr="00D967C1" w:rsidRDefault="00D967C1" w:rsidP="004E56A0">
      <w:pPr>
        <w:spacing w:line="276" w:lineRule="auto"/>
        <w:jc w:val="center"/>
        <w:rPr>
          <w:sz w:val="32"/>
          <w:szCs w:val="32"/>
        </w:rPr>
      </w:pPr>
      <w:r>
        <w:rPr>
          <w:sz w:val="32"/>
          <w:szCs w:val="32"/>
        </w:rPr>
        <w:t>Описание</w:t>
      </w:r>
    </w:p>
    <w:p w14:paraId="0B182ADE" w14:textId="77777777" w:rsidR="00BF639E" w:rsidRPr="00BF639E" w:rsidRDefault="00BF639E" w:rsidP="004E56A0">
      <w:pPr>
        <w:spacing w:line="276" w:lineRule="auto"/>
        <w:jc w:val="center"/>
        <w:rPr>
          <w:sz w:val="20"/>
          <w:szCs w:val="20"/>
          <w:lang w:val="en-US"/>
        </w:rPr>
      </w:pPr>
    </w:p>
    <w:p w14:paraId="7694F41A" w14:textId="1E64ED66" w:rsidR="00D967C1" w:rsidRPr="00D967C1" w:rsidRDefault="00D967C1" w:rsidP="00D967C1">
      <w:pPr>
        <w:spacing w:line="276" w:lineRule="auto"/>
        <w:ind w:firstLine="851"/>
        <w:jc w:val="both"/>
      </w:pPr>
      <w:r w:rsidRPr="00D967C1">
        <w:t xml:space="preserve">Это измерение было выполнено с использованием программного обеспечения </w:t>
      </w:r>
      <w:r w:rsidRPr="00D967C1">
        <w:rPr>
          <w:lang w:val="en-US"/>
        </w:rPr>
        <w:t>MOKO</w:t>
      </w:r>
      <w:r w:rsidRPr="00D967C1">
        <w:t xml:space="preserve"> </w:t>
      </w:r>
      <w:r w:rsidR="00701352">
        <w:rPr>
          <w:lang w:val="en-US"/>
        </w:rPr>
        <w:t>SE</w:t>
      </w:r>
      <w:r w:rsidRPr="00D967C1">
        <w:t>.</w:t>
      </w:r>
    </w:p>
    <w:p w14:paraId="4B657651" w14:textId="6686F2A6" w:rsidR="00D967C1" w:rsidRPr="00D967C1" w:rsidRDefault="00D967C1" w:rsidP="00D967C1">
      <w:pPr>
        <w:spacing w:line="276" w:lineRule="auto"/>
        <w:ind w:firstLine="851"/>
        <w:jc w:val="both"/>
      </w:pPr>
      <w:r w:rsidRPr="00D967C1">
        <w:t xml:space="preserve">Программное обеспечение </w:t>
      </w:r>
      <w:r w:rsidRPr="00D967C1">
        <w:rPr>
          <w:lang w:val="en-US"/>
        </w:rPr>
        <w:t>MOKO</w:t>
      </w:r>
      <w:r w:rsidRPr="00701352">
        <w:rPr>
          <w:lang w:val="ru-RU"/>
        </w:rPr>
        <w:t xml:space="preserve"> </w:t>
      </w:r>
      <w:r w:rsidRPr="00D967C1">
        <w:t xml:space="preserve">® </w:t>
      </w:r>
      <w:r w:rsidRPr="00D967C1">
        <w:rPr>
          <w:lang w:val="en-US"/>
        </w:rPr>
        <w:t>SE</w:t>
      </w:r>
      <w:r w:rsidRPr="00D967C1">
        <w:t xml:space="preserve"> — это инновационное решение для обнаружения, измерения и проверки.</w:t>
      </w:r>
    </w:p>
    <w:p w14:paraId="0E78D86C" w14:textId="77777777" w:rsidR="00D967C1" w:rsidRPr="00D967C1" w:rsidRDefault="00D967C1" w:rsidP="00D967C1">
      <w:pPr>
        <w:spacing w:line="276" w:lineRule="auto"/>
        <w:ind w:firstLine="851"/>
        <w:jc w:val="both"/>
      </w:pPr>
      <w:r w:rsidRPr="00D967C1">
        <w:t>Максимально гибкая настройка для любого типа измерений, включающая в себя баланс между простым использованием и возможностью подключения функционала ПО.</w:t>
      </w:r>
    </w:p>
    <w:p w14:paraId="4D13564A" w14:textId="77777777" w:rsidR="00D967C1" w:rsidRPr="00D967C1" w:rsidRDefault="00D967C1" w:rsidP="00D967C1">
      <w:pPr>
        <w:spacing w:line="276" w:lineRule="auto"/>
        <w:ind w:firstLine="851"/>
        <w:jc w:val="both"/>
      </w:pPr>
      <w:r w:rsidRPr="00D967C1">
        <w:t xml:space="preserve">Программные комплексы на базе </w:t>
      </w:r>
      <w:r w:rsidRPr="00D967C1">
        <w:rPr>
          <w:lang w:val="en-US"/>
        </w:rPr>
        <w:t>MOKO</w:t>
      </w:r>
      <w:r w:rsidRPr="00701352">
        <w:rPr>
          <w:lang w:val="ru-RU"/>
        </w:rPr>
        <w:t xml:space="preserve"> </w:t>
      </w:r>
      <w:r w:rsidRPr="00D967C1">
        <w:t xml:space="preserve">® </w:t>
      </w:r>
      <w:r w:rsidRPr="00D967C1">
        <w:rPr>
          <w:lang w:val="en-US"/>
        </w:rPr>
        <w:t>SE</w:t>
      </w:r>
      <w:r w:rsidRPr="00701352">
        <w:rPr>
          <w:lang w:val="ru-RU"/>
        </w:rPr>
        <w:t xml:space="preserve"> </w:t>
      </w:r>
      <w:r w:rsidRPr="00D967C1">
        <w:t>дают вам все необходимое для работы:</w:t>
      </w:r>
    </w:p>
    <w:p w14:paraId="79E2316B" w14:textId="77777777" w:rsidR="00D967C1" w:rsidRPr="00D967C1" w:rsidRDefault="00D967C1" w:rsidP="00D967C1">
      <w:pPr>
        <w:spacing w:line="276" w:lineRule="auto"/>
        <w:ind w:firstLine="851"/>
        <w:jc w:val="both"/>
      </w:pPr>
      <w:r w:rsidRPr="00D967C1">
        <w:t>• создавать множество сценариев управления технологическими и измерительными процессами, объединять их в комплексные проекты;</w:t>
      </w:r>
    </w:p>
    <w:p w14:paraId="758EBC38" w14:textId="77777777" w:rsidR="00D967C1" w:rsidRPr="00D967C1" w:rsidRDefault="00D967C1" w:rsidP="00D967C1">
      <w:pPr>
        <w:spacing w:line="276" w:lineRule="auto"/>
        <w:ind w:firstLine="851"/>
        <w:jc w:val="both"/>
      </w:pPr>
      <w:r w:rsidRPr="00D967C1">
        <w:t>• управлять наличием внешних и внешних программ при наличии открытой системы управления;</w:t>
      </w:r>
    </w:p>
    <w:p w14:paraId="7FD7B557" w14:textId="2E1A7FD9" w:rsidR="00D967C1" w:rsidRPr="00D967C1" w:rsidRDefault="00D967C1" w:rsidP="00D967C1">
      <w:pPr>
        <w:spacing w:line="276" w:lineRule="auto"/>
        <w:ind w:firstLine="851"/>
        <w:jc w:val="both"/>
      </w:pPr>
      <w:r w:rsidRPr="00D967C1">
        <w:t>• контролировать ввод информации и подключение к базе данных, если у вас есть к ним доступ;</w:t>
      </w:r>
    </w:p>
    <w:p w14:paraId="1154B455" w14:textId="77777777" w:rsidR="00D967C1" w:rsidRPr="00D967C1" w:rsidRDefault="00D967C1" w:rsidP="00D967C1">
      <w:pPr>
        <w:spacing w:line="276" w:lineRule="auto"/>
        <w:ind w:firstLine="851"/>
        <w:jc w:val="both"/>
      </w:pPr>
      <w:r w:rsidRPr="00D967C1">
        <w:t>• часто вспомогательные программы для регистрации окружающей среды и т.п.</w:t>
      </w:r>
    </w:p>
    <w:p w14:paraId="7996DFBE" w14:textId="77777777" w:rsidR="00D967C1" w:rsidRPr="00D967C1" w:rsidRDefault="00D967C1" w:rsidP="00D967C1">
      <w:pPr>
        <w:spacing w:line="276" w:lineRule="auto"/>
        <w:ind w:firstLine="851"/>
        <w:jc w:val="both"/>
      </w:pPr>
      <w:r w:rsidRPr="00D967C1">
        <w:t>• отображать этапы испытаний, проверок, технологических процессов;</w:t>
      </w:r>
    </w:p>
    <w:p w14:paraId="2C126513" w14:textId="6DF654A9" w:rsidR="00D967C1" w:rsidRPr="00D967C1" w:rsidRDefault="00D967C1" w:rsidP="00D967C1">
      <w:pPr>
        <w:spacing w:line="276" w:lineRule="auto"/>
        <w:ind w:firstLine="851"/>
        <w:jc w:val="both"/>
      </w:pPr>
      <w:r w:rsidRPr="00D967C1">
        <w:t xml:space="preserve">• создавать отчеты в формате *. документ /*. </w:t>
      </w:r>
      <w:r w:rsidR="00701352">
        <w:rPr>
          <w:lang w:val="en-US"/>
        </w:rPr>
        <w:t>pdf</w:t>
      </w:r>
      <w:r w:rsidRPr="00D967C1">
        <w:t xml:space="preserve">/*. </w:t>
      </w:r>
      <w:r w:rsidR="00701352">
        <w:rPr>
          <w:lang w:val="en-US"/>
        </w:rPr>
        <w:t>csv</w:t>
      </w:r>
      <w:r w:rsidRPr="00701352">
        <w:rPr>
          <w:lang w:val="ru-RU"/>
        </w:rPr>
        <w:t xml:space="preserve"> </w:t>
      </w:r>
      <w:r w:rsidRPr="00D967C1">
        <w:t xml:space="preserve">/*. </w:t>
      </w:r>
      <w:r w:rsidR="00701352">
        <w:rPr>
          <w:lang w:val="en-US"/>
        </w:rPr>
        <w:t>txt</w:t>
      </w:r>
      <w:r w:rsidRPr="00D967C1">
        <w:t xml:space="preserve"> /*. </w:t>
      </w:r>
      <w:proofErr w:type="spellStart"/>
      <w:proofErr w:type="gramStart"/>
      <w:r w:rsidRPr="00D967C1">
        <w:rPr>
          <w:lang w:val="en-US"/>
        </w:rPr>
        <w:t>png</w:t>
      </w:r>
      <w:proofErr w:type="spellEnd"/>
      <w:r w:rsidRPr="00701352">
        <w:rPr>
          <w:lang w:val="ru-RU"/>
        </w:rPr>
        <w:t xml:space="preserve"> </w:t>
      </w:r>
      <w:r w:rsidRPr="00D967C1">
        <w:t>;</w:t>
      </w:r>
      <w:proofErr w:type="gramEnd"/>
    </w:p>
    <w:p w14:paraId="58BC56DA" w14:textId="77777777" w:rsidR="00D967C1" w:rsidRPr="00D967C1" w:rsidRDefault="00D967C1" w:rsidP="00D967C1">
      <w:pPr>
        <w:spacing w:line="276" w:lineRule="auto"/>
        <w:ind w:firstLine="851"/>
        <w:jc w:val="both"/>
      </w:pPr>
      <w:r w:rsidRPr="00D967C1">
        <w:t>• качества, за результатами поверки, измерениями, испытаниями;</w:t>
      </w:r>
    </w:p>
    <w:p w14:paraId="4C5CD7F0" w14:textId="77777777" w:rsidR="00D967C1" w:rsidRPr="00D967C1" w:rsidRDefault="00D967C1" w:rsidP="00D967C1">
      <w:pPr>
        <w:spacing w:line="276" w:lineRule="auto"/>
        <w:ind w:firstLine="851"/>
        <w:jc w:val="both"/>
      </w:pPr>
      <w:r w:rsidRPr="00D967C1">
        <w:t>• уведомлять пользователей о ходе теста по почте или через мессенджеры.</w:t>
      </w:r>
    </w:p>
    <w:p w14:paraId="0775A113" w14:textId="5E275F57" w:rsidR="00D967C1" w:rsidRPr="00D967C1" w:rsidRDefault="00C20AEA" w:rsidP="00D967C1">
      <w:pPr>
        <w:spacing w:line="276" w:lineRule="auto"/>
        <w:ind w:firstLine="851"/>
        <w:jc w:val="both"/>
      </w:pPr>
      <w:r w:rsidRPr="00D967C1">
        <w:t>•</w:t>
      </w:r>
      <w:r>
        <w:rPr>
          <w:lang w:val="ru-RU"/>
        </w:rPr>
        <w:t xml:space="preserve"> </w:t>
      </w:r>
      <w:r w:rsidR="00D967C1" w:rsidRPr="00D967C1">
        <w:t>позволяет настроить как выборочное, так и стопроцентное тестирование.</w:t>
      </w:r>
    </w:p>
    <w:bookmarkEnd w:id="0"/>
    <w:p w14:paraId="1F00C65F" w14:textId="2D573DA9" w:rsidR="00CB5D68" w:rsidRPr="00D967C1" w:rsidRDefault="00CB5D68" w:rsidP="00CB5D68">
      <w:pPr>
        <w:rPr>
          <w:sz w:val="20"/>
          <w:szCs w:val="20"/>
        </w:rPr>
      </w:pPr>
      <w:r w:rsidRPr="00D967C1">
        <w:rPr>
          <w:sz w:val="20"/>
          <w:szCs w:val="20"/>
        </w:rPr>
        <w:br w:type="page"/>
      </w:r>
    </w:p>
    <w:p w14:paraId="182D63BB" w14:textId="6CBEC29E" w:rsidR="00796C11" w:rsidRPr="00701352" w:rsidRDefault="00585E66" w:rsidP="008D00C2">
      <w:pPr>
        <w:pStyle w:val="5"/>
        <w:keepNext/>
        <w:numPr>
          <w:ilvl w:val="0"/>
          <w:numId w:val="6"/>
        </w:numPr>
        <w:spacing w:before="0" w:after="0" w:line="276" w:lineRule="auto"/>
        <w:ind w:left="357" w:hanging="357"/>
        <w:jc w:val="left"/>
        <w:rPr>
          <w:bCs/>
          <w:szCs w:val="24"/>
          <w:lang w:val="ru-RU"/>
        </w:rPr>
      </w:pPr>
      <w:bookmarkStart w:id="11" w:name="VDC_SIN"/>
      <w:r w:rsidRPr="00701352">
        <w:rPr>
          <w:szCs w:val="24"/>
          <w:lang w:val="ru-RU"/>
        </w:rPr>
        <w:lastRenderedPageBreak/>
        <w:t>Измерение напряжения с</w:t>
      </w:r>
      <w:r w:rsidR="00701352" w:rsidRPr="00701352">
        <w:rPr>
          <w:szCs w:val="24"/>
          <w:lang w:val="ru-RU"/>
        </w:rPr>
        <w:t xml:space="preserve"> </w:t>
      </w:r>
      <w:r w:rsidR="00701352">
        <w:rPr>
          <w:szCs w:val="24"/>
          <w:lang w:val="en-US"/>
        </w:rPr>
        <w:t>sin</w:t>
      </w:r>
      <w:r w:rsidRPr="00701352">
        <w:rPr>
          <w:szCs w:val="24"/>
          <w:lang w:val="ru-RU"/>
        </w:rPr>
        <w:t xml:space="preserve"> сигналом генератора</w:t>
      </w:r>
    </w:p>
    <w:tbl>
      <w:tblPr>
        <w:tblpPr w:leftFromText="181" w:rightFromText="181" w:vertAnchor="text" w:tblpY="1"/>
        <w:tblOverlap w:val="never"/>
        <w:tblW w:w="1058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10"/>
        <w:gridCol w:w="1134"/>
        <w:gridCol w:w="1276"/>
        <w:gridCol w:w="1417"/>
        <w:gridCol w:w="785"/>
        <w:gridCol w:w="1134"/>
        <w:gridCol w:w="1417"/>
        <w:gridCol w:w="844"/>
        <w:gridCol w:w="1169"/>
      </w:tblGrid>
      <w:tr w:rsidR="004F2C44" w:rsidRPr="002F2457" w14:paraId="6DEC71E6" w14:textId="77777777" w:rsidTr="001A03D9">
        <w:trPr>
          <w:cantSplit/>
          <w:trHeight w:val="722"/>
          <w:tblHeader/>
        </w:trPr>
        <w:tc>
          <w:tcPr>
            <w:tcW w:w="1410" w:type="dxa"/>
            <w:shd w:val="clear" w:color="auto" w:fill="D9D9D9" w:themeFill="background1" w:themeFillShade="D9"/>
          </w:tcPr>
          <w:p w14:paraId="517F95A7" w14:textId="77777777" w:rsidR="004F2C44" w:rsidRPr="00005351" w:rsidRDefault="004F2C44" w:rsidP="004F2C44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Значение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измерения</w:t>
            </w:r>
            <w:proofErr w:type="spellEnd"/>
            <w:r w:rsidRPr="007019C2">
              <w:rPr>
                <w:b/>
                <w:sz w:val="20"/>
                <w:szCs w:val="20"/>
              </w:rPr>
              <w:t xml:space="preserve">, </w:t>
            </w:r>
            <w:r>
              <w:rPr>
                <w:b/>
                <w:sz w:val="20"/>
                <w:szCs w:val="20"/>
                <w:lang w:val="en-US"/>
              </w:rPr>
              <w:t>В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269D1AD6" w14:textId="77777777" w:rsidR="004F2C44" w:rsidRPr="007019C2" w:rsidRDefault="004F2C44" w:rsidP="004F2C44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Предельное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значение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>, В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741B3E2F" w14:textId="77777777" w:rsidR="004F2C44" w:rsidRDefault="004F2C44" w:rsidP="004F2C44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Процентная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ошибка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>, %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542D84FD" w14:textId="77777777" w:rsidR="004F2C44" w:rsidRDefault="004F2C44" w:rsidP="004F2C44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Допустимое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отклонение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>, В</w:t>
            </w:r>
          </w:p>
        </w:tc>
        <w:tc>
          <w:tcPr>
            <w:tcW w:w="785" w:type="dxa"/>
            <w:shd w:val="clear" w:color="auto" w:fill="D9D9D9" w:themeFill="background1" w:themeFillShade="D9"/>
          </w:tcPr>
          <w:p w14:paraId="7153B7BF" w14:textId="77777777" w:rsidR="004F2C44" w:rsidRPr="007019C2" w:rsidRDefault="004F2C44" w:rsidP="004F2C44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ru-RU"/>
              </w:rPr>
              <w:t>Сигнал</w:t>
            </w:r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волны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33BD126C" w14:textId="77777777" w:rsidR="004F2C44" w:rsidRPr="007019C2" w:rsidRDefault="004F2C44" w:rsidP="004F2C44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Амплитуда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>, В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777892C5" w14:textId="77777777" w:rsidR="004F2C44" w:rsidRPr="007019C2" w:rsidRDefault="004F2C44" w:rsidP="004F2C44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ru-RU"/>
              </w:rPr>
              <w:t xml:space="preserve">Предел </w:t>
            </w:r>
            <w:r>
              <w:rPr>
                <w:b/>
                <w:sz w:val="20"/>
                <w:szCs w:val="20"/>
              </w:rPr>
              <w:t xml:space="preserve">амплитуды, </w:t>
            </w:r>
            <w:r>
              <w:rPr>
                <w:b/>
                <w:sz w:val="20"/>
                <w:szCs w:val="20"/>
                <w:lang w:val="en-US"/>
              </w:rPr>
              <w:t>В</w:t>
            </w:r>
          </w:p>
        </w:tc>
        <w:tc>
          <w:tcPr>
            <w:tcW w:w="844" w:type="dxa"/>
            <w:shd w:val="clear" w:color="auto" w:fill="D9D9D9" w:themeFill="background1" w:themeFillShade="D9"/>
          </w:tcPr>
          <w:p w14:paraId="67A39217" w14:textId="77777777" w:rsidR="004F2C44" w:rsidRPr="007019C2" w:rsidRDefault="004F2C44" w:rsidP="004F2C44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Частота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Гц</w:t>
            </w:r>
            <w:proofErr w:type="spellEnd"/>
          </w:p>
        </w:tc>
        <w:tc>
          <w:tcPr>
            <w:tcW w:w="1169" w:type="dxa"/>
            <w:shd w:val="clear" w:color="auto" w:fill="D9D9D9" w:themeFill="background1" w:themeFillShade="D9"/>
          </w:tcPr>
          <w:p w14:paraId="09286662" w14:textId="77777777" w:rsidR="004F2C44" w:rsidRPr="007019C2" w:rsidRDefault="004F2C44" w:rsidP="004F2C44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Результат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>, В</w:t>
            </w:r>
          </w:p>
        </w:tc>
      </w:tr>
      <w:tr w:rsidR="004F2C44" w:rsidRPr="002F2457" w14:paraId="61CBA3CF" w14:textId="77777777" w:rsidTr="001A03D9">
        <w:trPr>
          <w:cantSplit/>
          <w:trHeight w:val="266"/>
        </w:trPr>
        <w:tc>
          <w:tcPr>
            <w:tcW w:w="1410" w:type="dxa"/>
          </w:tcPr>
          <w:p w14:paraId="22DA7C84" w14:textId="77777777" w:rsidR="004F2C44" w:rsidRPr="00F734D4" w:rsidRDefault="004F2C44" w:rsidP="004F2C44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32E7A673" w14:textId="77777777" w:rsidR="004F2C44" w:rsidRPr="00F734D4" w:rsidRDefault="004F2C44" w:rsidP="004F2C44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</w:tcPr>
          <w:p w14:paraId="7BE96317" w14:textId="77777777" w:rsidR="004F2C44" w:rsidRPr="00F734D4" w:rsidRDefault="004F2C44" w:rsidP="004F2C44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</w:tcPr>
          <w:p w14:paraId="438B56FA" w14:textId="77777777" w:rsidR="004F2C44" w:rsidRPr="00F734D4" w:rsidRDefault="004F2C44" w:rsidP="004F2C44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785" w:type="dxa"/>
          </w:tcPr>
          <w:p w14:paraId="539484C5" w14:textId="77777777" w:rsidR="004F2C44" w:rsidRPr="00F734D4" w:rsidRDefault="004F2C44" w:rsidP="004F2C44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03B64C24" w14:textId="77777777" w:rsidR="004F2C44" w:rsidRPr="00F734D4" w:rsidRDefault="004F2C44" w:rsidP="004F2C44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</w:tcPr>
          <w:p w14:paraId="0393BB00" w14:textId="77777777" w:rsidR="004F2C44" w:rsidRPr="00F734D4" w:rsidRDefault="004F2C44" w:rsidP="004F2C44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844" w:type="dxa"/>
          </w:tcPr>
          <w:p w14:paraId="5579B223" w14:textId="77777777" w:rsidR="004F2C44" w:rsidRPr="00F734D4" w:rsidRDefault="004F2C44" w:rsidP="004F2C44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69" w:type="dxa"/>
          </w:tcPr>
          <w:p w14:paraId="38B3B8F7" w14:textId="77777777" w:rsidR="004F2C44" w:rsidRPr="00F734D4" w:rsidRDefault="004F2C44" w:rsidP="004F2C44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</w:tr>
      <w:bookmarkEnd w:id="11"/>
    </w:tbl>
    <w:p w14:paraId="3A2C3D2C" w14:textId="1EF72895" w:rsidR="00585E66" w:rsidRPr="006F5ACB" w:rsidRDefault="00585E66" w:rsidP="006F5ACB">
      <w:pPr>
        <w:spacing w:line="360" w:lineRule="auto"/>
      </w:pPr>
    </w:p>
    <w:p w14:paraId="0ADCA676" w14:textId="61CC57D4" w:rsidR="00392AD7" w:rsidRPr="004A4779" w:rsidRDefault="004A4779" w:rsidP="006F5ACB">
      <w:pPr>
        <w:spacing w:line="360" w:lineRule="auto"/>
        <w:rPr>
          <w:lang w:val="en-US"/>
        </w:rPr>
      </w:pPr>
      <w:bookmarkStart w:id="12" w:name="VDC_SIN_GRAPH"/>
      <w:r>
        <w:rPr>
          <w:lang w:val="en-US"/>
        </w:rPr>
        <w:t xml:space="preserve">   </w:t>
      </w:r>
    </w:p>
    <w:bookmarkEnd w:id="12"/>
    <w:p w14:paraId="5DCA7E2D" w14:textId="551E1225" w:rsidR="004A4779" w:rsidRDefault="004A4779">
      <w:r>
        <w:br w:type="page"/>
      </w:r>
    </w:p>
    <w:p w14:paraId="4E3390B5" w14:textId="0107C6F2" w:rsidR="00585E66" w:rsidRPr="00701352" w:rsidRDefault="00585E66" w:rsidP="008D00C2">
      <w:pPr>
        <w:pStyle w:val="5"/>
        <w:keepNext/>
        <w:numPr>
          <w:ilvl w:val="0"/>
          <w:numId w:val="6"/>
        </w:numPr>
        <w:spacing w:before="0" w:after="0" w:line="276" w:lineRule="auto"/>
        <w:ind w:left="357" w:hanging="357"/>
        <w:jc w:val="left"/>
        <w:rPr>
          <w:bCs/>
          <w:szCs w:val="24"/>
          <w:lang w:val="ru-RU"/>
        </w:rPr>
      </w:pPr>
      <w:bookmarkStart w:id="13" w:name="VDC_SQUARE"/>
      <w:r w:rsidRPr="00701352">
        <w:rPr>
          <w:szCs w:val="24"/>
          <w:lang w:val="ru-RU"/>
        </w:rPr>
        <w:lastRenderedPageBreak/>
        <w:t>Измерение напряжения с</w:t>
      </w:r>
      <w:r w:rsidR="00701352" w:rsidRPr="00701352">
        <w:rPr>
          <w:szCs w:val="24"/>
          <w:lang w:val="ru-RU"/>
        </w:rPr>
        <w:t xml:space="preserve"> </w:t>
      </w:r>
      <w:r w:rsidR="00701352">
        <w:rPr>
          <w:szCs w:val="24"/>
          <w:lang w:val="en-US"/>
        </w:rPr>
        <w:t>square</w:t>
      </w:r>
      <w:r w:rsidR="00701352" w:rsidRPr="00701352">
        <w:rPr>
          <w:szCs w:val="24"/>
          <w:lang w:val="ru-RU"/>
        </w:rPr>
        <w:t xml:space="preserve"> </w:t>
      </w:r>
      <w:r w:rsidRPr="00701352">
        <w:rPr>
          <w:szCs w:val="24"/>
          <w:lang w:val="ru-RU"/>
        </w:rPr>
        <w:t>сигналом генератора</w:t>
      </w:r>
    </w:p>
    <w:tbl>
      <w:tblPr>
        <w:tblpPr w:leftFromText="181" w:rightFromText="181" w:vertAnchor="text" w:tblpY="1"/>
        <w:tblOverlap w:val="never"/>
        <w:tblW w:w="1058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10"/>
        <w:gridCol w:w="1134"/>
        <w:gridCol w:w="1276"/>
        <w:gridCol w:w="1417"/>
        <w:gridCol w:w="785"/>
        <w:gridCol w:w="1134"/>
        <w:gridCol w:w="1417"/>
        <w:gridCol w:w="844"/>
        <w:gridCol w:w="1169"/>
      </w:tblGrid>
      <w:tr w:rsidR="004F2C44" w:rsidRPr="002F2457" w14:paraId="4294CCCC" w14:textId="77777777" w:rsidTr="001A03D9">
        <w:trPr>
          <w:cantSplit/>
          <w:trHeight w:val="722"/>
          <w:tblHeader/>
        </w:trPr>
        <w:tc>
          <w:tcPr>
            <w:tcW w:w="1410" w:type="dxa"/>
            <w:shd w:val="clear" w:color="auto" w:fill="D9D9D9" w:themeFill="background1" w:themeFillShade="D9"/>
          </w:tcPr>
          <w:p w14:paraId="6A2DE98D" w14:textId="77777777" w:rsidR="004F2C44" w:rsidRPr="00005351" w:rsidRDefault="004F2C44" w:rsidP="004F2C44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Значение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измерения</w:t>
            </w:r>
            <w:proofErr w:type="spellEnd"/>
            <w:r w:rsidRPr="007019C2">
              <w:rPr>
                <w:b/>
                <w:sz w:val="20"/>
                <w:szCs w:val="20"/>
              </w:rPr>
              <w:t xml:space="preserve">, </w:t>
            </w:r>
            <w:r>
              <w:rPr>
                <w:b/>
                <w:sz w:val="20"/>
                <w:szCs w:val="20"/>
                <w:lang w:val="en-US"/>
              </w:rPr>
              <w:t>В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7E65B0FE" w14:textId="77777777" w:rsidR="004F2C44" w:rsidRPr="007019C2" w:rsidRDefault="004F2C44" w:rsidP="004F2C44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Предельное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значение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>, В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1E43FA42" w14:textId="77777777" w:rsidR="004F2C44" w:rsidRDefault="004F2C44" w:rsidP="004F2C44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Процентная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ошибка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>, %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30E484BA" w14:textId="77777777" w:rsidR="004F2C44" w:rsidRDefault="004F2C44" w:rsidP="004F2C44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Допустимое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отклонение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>, В</w:t>
            </w:r>
          </w:p>
        </w:tc>
        <w:tc>
          <w:tcPr>
            <w:tcW w:w="785" w:type="dxa"/>
            <w:shd w:val="clear" w:color="auto" w:fill="D9D9D9" w:themeFill="background1" w:themeFillShade="D9"/>
          </w:tcPr>
          <w:p w14:paraId="49C4A9BD" w14:textId="77777777" w:rsidR="004F2C44" w:rsidRPr="007019C2" w:rsidRDefault="004F2C44" w:rsidP="004F2C44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ru-RU"/>
              </w:rPr>
              <w:t>Сигнал</w:t>
            </w:r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волны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18B08D28" w14:textId="77777777" w:rsidR="004F2C44" w:rsidRPr="007019C2" w:rsidRDefault="004F2C44" w:rsidP="004F2C44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Амплитуда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>, В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4823F4AC" w14:textId="77777777" w:rsidR="004F2C44" w:rsidRPr="007019C2" w:rsidRDefault="004F2C44" w:rsidP="004F2C44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ru-RU"/>
              </w:rPr>
              <w:t xml:space="preserve">Предел </w:t>
            </w:r>
            <w:r>
              <w:rPr>
                <w:b/>
                <w:sz w:val="20"/>
                <w:szCs w:val="20"/>
              </w:rPr>
              <w:t xml:space="preserve">амплитуды, </w:t>
            </w:r>
            <w:r>
              <w:rPr>
                <w:b/>
                <w:sz w:val="20"/>
                <w:szCs w:val="20"/>
                <w:lang w:val="en-US"/>
              </w:rPr>
              <w:t>В</w:t>
            </w:r>
          </w:p>
        </w:tc>
        <w:tc>
          <w:tcPr>
            <w:tcW w:w="844" w:type="dxa"/>
            <w:shd w:val="clear" w:color="auto" w:fill="D9D9D9" w:themeFill="background1" w:themeFillShade="D9"/>
          </w:tcPr>
          <w:p w14:paraId="266E4CB8" w14:textId="77777777" w:rsidR="004F2C44" w:rsidRPr="007019C2" w:rsidRDefault="004F2C44" w:rsidP="004F2C44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Частота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Гц</w:t>
            </w:r>
            <w:proofErr w:type="spellEnd"/>
          </w:p>
        </w:tc>
        <w:tc>
          <w:tcPr>
            <w:tcW w:w="1169" w:type="dxa"/>
            <w:shd w:val="clear" w:color="auto" w:fill="D9D9D9" w:themeFill="background1" w:themeFillShade="D9"/>
          </w:tcPr>
          <w:p w14:paraId="7081E756" w14:textId="77777777" w:rsidR="004F2C44" w:rsidRPr="007019C2" w:rsidRDefault="004F2C44" w:rsidP="004F2C44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Результат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>, В</w:t>
            </w:r>
          </w:p>
        </w:tc>
      </w:tr>
      <w:tr w:rsidR="004F2C44" w:rsidRPr="002F2457" w14:paraId="42C453EF" w14:textId="77777777" w:rsidTr="001A03D9">
        <w:trPr>
          <w:cantSplit/>
          <w:trHeight w:val="266"/>
        </w:trPr>
        <w:tc>
          <w:tcPr>
            <w:tcW w:w="1410" w:type="dxa"/>
          </w:tcPr>
          <w:p w14:paraId="61818001" w14:textId="77777777" w:rsidR="004F2C44" w:rsidRPr="00F734D4" w:rsidRDefault="004F2C44" w:rsidP="004F2C44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401894A8" w14:textId="77777777" w:rsidR="004F2C44" w:rsidRPr="00F734D4" w:rsidRDefault="004F2C44" w:rsidP="004F2C44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</w:tcPr>
          <w:p w14:paraId="0A0BD943" w14:textId="77777777" w:rsidR="004F2C44" w:rsidRPr="00F734D4" w:rsidRDefault="004F2C44" w:rsidP="004F2C44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</w:tcPr>
          <w:p w14:paraId="039A85DB" w14:textId="77777777" w:rsidR="004F2C44" w:rsidRPr="00F734D4" w:rsidRDefault="004F2C44" w:rsidP="004F2C44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785" w:type="dxa"/>
          </w:tcPr>
          <w:p w14:paraId="5A0DE3F8" w14:textId="77777777" w:rsidR="004F2C44" w:rsidRPr="00F734D4" w:rsidRDefault="004F2C44" w:rsidP="004F2C44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61EF90E3" w14:textId="77777777" w:rsidR="004F2C44" w:rsidRPr="00F734D4" w:rsidRDefault="004F2C44" w:rsidP="004F2C44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</w:tcPr>
          <w:p w14:paraId="3E962E9B" w14:textId="77777777" w:rsidR="004F2C44" w:rsidRPr="00F734D4" w:rsidRDefault="004F2C44" w:rsidP="004F2C44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844" w:type="dxa"/>
          </w:tcPr>
          <w:p w14:paraId="2286B77E" w14:textId="77777777" w:rsidR="004F2C44" w:rsidRPr="00F734D4" w:rsidRDefault="004F2C44" w:rsidP="004F2C44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69" w:type="dxa"/>
          </w:tcPr>
          <w:p w14:paraId="253A25AE" w14:textId="77777777" w:rsidR="004F2C44" w:rsidRPr="00F734D4" w:rsidRDefault="004F2C44" w:rsidP="004F2C44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</w:tr>
      <w:bookmarkEnd w:id="13"/>
    </w:tbl>
    <w:p w14:paraId="566A3EBF" w14:textId="14FC1680" w:rsidR="00585E66" w:rsidRPr="006F5ACB" w:rsidRDefault="00585E66" w:rsidP="006F5ACB">
      <w:pPr>
        <w:spacing w:line="360" w:lineRule="auto"/>
      </w:pPr>
    </w:p>
    <w:p w14:paraId="25F7F017" w14:textId="63F0AC5D" w:rsidR="00392AD7" w:rsidRPr="004A4779" w:rsidRDefault="004A4779" w:rsidP="006F5ACB">
      <w:pPr>
        <w:spacing w:line="360" w:lineRule="auto"/>
        <w:rPr>
          <w:lang w:val="en-US"/>
        </w:rPr>
      </w:pPr>
      <w:bookmarkStart w:id="14" w:name="VDC_SQUARE_GRAPH"/>
      <w:r>
        <w:rPr>
          <w:lang w:val="en-US"/>
        </w:rPr>
        <w:t xml:space="preserve">  </w:t>
      </w:r>
    </w:p>
    <w:bookmarkEnd w:id="14"/>
    <w:p w14:paraId="5B611901" w14:textId="69A5092E" w:rsidR="004A4779" w:rsidRDefault="004A4779">
      <w:r>
        <w:br w:type="page"/>
      </w:r>
    </w:p>
    <w:p w14:paraId="22ADC7CD" w14:textId="4F771FB2" w:rsidR="00585E66" w:rsidRPr="00701352" w:rsidRDefault="00585E66" w:rsidP="008D00C2">
      <w:pPr>
        <w:pStyle w:val="5"/>
        <w:keepNext/>
        <w:numPr>
          <w:ilvl w:val="0"/>
          <w:numId w:val="6"/>
        </w:numPr>
        <w:spacing w:before="0" w:after="0" w:line="276" w:lineRule="auto"/>
        <w:ind w:left="357" w:hanging="357"/>
        <w:jc w:val="left"/>
        <w:rPr>
          <w:bCs/>
          <w:szCs w:val="24"/>
          <w:lang w:val="ru-RU"/>
        </w:rPr>
      </w:pPr>
      <w:bookmarkStart w:id="15" w:name="IDC_RAMP"/>
      <w:r w:rsidRPr="00701352">
        <w:rPr>
          <w:szCs w:val="24"/>
          <w:lang w:val="ru-RU"/>
        </w:rPr>
        <w:lastRenderedPageBreak/>
        <w:t>Измерение тока с изменением</w:t>
      </w:r>
      <w:r w:rsidR="00701352" w:rsidRPr="00701352">
        <w:rPr>
          <w:szCs w:val="24"/>
          <w:lang w:val="ru-RU"/>
        </w:rPr>
        <w:t xml:space="preserve"> </w:t>
      </w:r>
      <w:r w:rsidR="00701352">
        <w:rPr>
          <w:szCs w:val="24"/>
          <w:lang w:val="en-US"/>
        </w:rPr>
        <w:t>ramp</w:t>
      </w:r>
      <w:r w:rsidRPr="00701352">
        <w:rPr>
          <w:szCs w:val="24"/>
          <w:lang w:val="ru-RU"/>
        </w:rPr>
        <w:t xml:space="preserve"> сигнала генератора</w:t>
      </w:r>
    </w:p>
    <w:tbl>
      <w:tblPr>
        <w:tblpPr w:leftFromText="181" w:rightFromText="181" w:vertAnchor="text" w:tblpY="1"/>
        <w:tblOverlap w:val="never"/>
        <w:tblW w:w="1058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10"/>
        <w:gridCol w:w="1134"/>
        <w:gridCol w:w="1276"/>
        <w:gridCol w:w="1417"/>
        <w:gridCol w:w="785"/>
        <w:gridCol w:w="1134"/>
        <w:gridCol w:w="1417"/>
        <w:gridCol w:w="844"/>
        <w:gridCol w:w="1169"/>
      </w:tblGrid>
      <w:tr w:rsidR="004F2C44" w:rsidRPr="002F2457" w14:paraId="4FDE08F4" w14:textId="77777777" w:rsidTr="001A03D9">
        <w:trPr>
          <w:cantSplit/>
          <w:trHeight w:val="722"/>
          <w:tblHeader/>
        </w:trPr>
        <w:tc>
          <w:tcPr>
            <w:tcW w:w="1410" w:type="dxa"/>
            <w:shd w:val="clear" w:color="auto" w:fill="D9D9D9" w:themeFill="background1" w:themeFillShade="D9"/>
          </w:tcPr>
          <w:p w14:paraId="5A521EA9" w14:textId="77777777" w:rsidR="004F2C44" w:rsidRPr="00164FFD" w:rsidRDefault="004F2C44" w:rsidP="004F2C44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ru-RU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Значение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измерения</w:t>
            </w:r>
            <w:proofErr w:type="spellEnd"/>
            <w:r w:rsidRPr="007019C2">
              <w:rPr>
                <w:b/>
                <w:sz w:val="20"/>
                <w:szCs w:val="20"/>
              </w:rPr>
              <w:t xml:space="preserve">, </w:t>
            </w:r>
            <w:r>
              <w:rPr>
                <w:b/>
                <w:sz w:val="20"/>
                <w:szCs w:val="20"/>
              </w:rPr>
              <w:t>А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1B6F2811" w14:textId="77777777" w:rsidR="004F2C44" w:rsidRPr="00164FFD" w:rsidRDefault="004F2C44" w:rsidP="004F2C44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ru-RU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Предельное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значение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</w:rPr>
              <w:t>А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1260D285" w14:textId="77777777" w:rsidR="004F2C44" w:rsidRDefault="004F2C44" w:rsidP="004F2C44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Процентная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ошибка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>, %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2778F097" w14:textId="77777777" w:rsidR="004F2C44" w:rsidRPr="00164FFD" w:rsidRDefault="004F2C44" w:rsidP="004F2C44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ru-RU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Допустимое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отклонение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</w:rPr>
              <w:t>А</w:t>
            </w:r>
          </w:p>
        </w:tc>
        <w:tc>
          <w:tcPr>
            <w:tcW w:w="785" w:type="dxa"/>
            <w:shd w:val="clear" w:color="auto" w:fill="D9D9D9" w:themeFill="background1" w:themeFillShade="D9"/>
          </w:tcPr>
          <w:p w14:paraId="65B29424" w14:textId="77777777" w:rsidR="004F2C44" w:rsidRPr="007019C2" w:rsidRDefault="004F2C44" w:rsidP="004F2C44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ru-RU"/>
              </w:rPr>
              <w:t>Сигнал</w:t>
            </w:r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волны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0EEA0744" w14:textId="77777777" w:rsidR="004F2C44" w:rsidRPr="00164FFD" w:rsidRDefault="004F2C44" w:rsidP="004F2C44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ru-RU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Амплитуда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</w:rPr>
              <w:t>А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43257B8B" w14:textId="77777777" w:rsidR="004F2C44" w:rsidRPr="00164FFD" w:rsidRDefault="004F2C44" w:rsidP="004F2C44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ru-RU"/>
              </w:rPr>
            </w:pPr>
            <w:r>
              <w:rPr>
                <w:b/>
                <w:sz w:val="20"/>
                <w:szCs w:val="20"/>
                <w:lang w:val="ru-RU"/>
              </w:rPr>
              <w:t>Предел амплитуды</w:t>
            </w:r>
            <w:r>
              <w:rPr>
                <w:b/>
                <w:sz w:val="20"/>
                <w:szCs w:val="20"/>
                <w:lang w:val="en-US"/>
              </w:rPr>
              <w:t xml:space="preserve">, </w:t>
            </w:r>
            <w:proofErr w:type="gramStart"/>
            <w:r>
              <w:rPr>
                <w:b/>
                <w:sz w:val="20"/>
                <w:szCs w:val="20"/>
              </w:rPr>
              <w:t>А</w:t>
            </w:r>
            <w:proofErr w:type="gramEnd"/>
          </w:p>
        </w:tc>
        <w:tc>
          <w:tcPr>
            <w:tcW w:w="844" w:type="dxa"/>
            <w:shd w:val="clear" w:color="auto" w:fill="D9D9D9" w:themeFill="background1" w:themeFillShade="D9"/>
          </w:tcPr>
          <w:p w14:paraId="1001540C" w14:textId="77777777" w:rsidR="004F2C44" w:rsidRPr="007019C2" w:rsidRDefault="004F2C44" w:rsidP="004F2C44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Частота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Гц</w:t>
            </w:r>
            <w:proofErr w:type="spellEnd"/>
          </w:p>
        </w:tc>
        <w:tc>
          <w:tcPr>
            <w:tcW w:w="1169" w:type="dxa"/>
            <w:shd w:val="clear" w:color="auto" w:fill="D9D9D9" w:themeFill="background1" w:themeFillShade="D9"/>
          </w:tcPr>
          <w:p w14:paraId="1E020DF4" w14:textId="77777777" w:rsidR="004F2C44" w:rsidRPr="00164FFD" w:rsidRDefault="004F2C44" w:rsidP="004F2C44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ru-RU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Результат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</w:rPr>
              <w:t>А</w:t>
            </w:r>
          </w:p>
        </w:tc>
      </w:tr>
      <w:tr w:rsidR="004F2C44" w:rsidRPr="002F2457" w14:paraId="399E056C" w14:textId="77777777" w:rsidTr="001A03D9">
        <w:trPr>
          <w:cantSplit/>
          <w:trHeight w:val="266"/>
        </w:trPr>
        <w:tc>
          <w:tcPr>
            <w:tcW w:w="1410" w:type="dxa"/>
          </w:tcPr>
          <w:p w14:paraId="140A6524" w14:textId="77777777" w:rsidR="004F2C44" w:rsidRPr="00F734D4" w:rsidRDefault="004F2C44" w:rsidP="004F2C44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6DD6CA27" w14:textId="77777777" w:rsidR="004F2C44" w:rsidRPr="00F734D4" w:rsidRDefault="004F2C44" w:rsidP="004F2C44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</w:tcPr>
          <w:p w14:paraId="64161D39" w14:textId="77777777" w:rsidR="004F2C44" w:rsidRPr="00F734D4" w:rsidRDefault="004F2C44" w:rsidP="004F2C44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</w:tcPr>
          <w:p w14:paraId="3F6BF2A4" w14:textId="77777777" w:rsidR="004F2C44" w:rsidRPr="00F734D4" w:rsidRDefault="004F2C44" w:rsidP="004F2C44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785" w:type="dxa"/>
          </w:tcPr>
          <w:p w14:paraId="2B485CBD" w14:textId="77777777" w:rsidR="004F2C44" w:rsidRPr="00F734D4" w:rsidRDefault="004F2C44" w:rsidP="004F2C44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121A8C5D" w14:textId="77777777" w:rsidR="004F2C44" w:rsidRPr="00F734D4" w:rsidRDefault="004F2C44" w:rsidP="004F2C44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</w:tcPr>
          <w:p w14:paraId="1F878D20" w14:textId="77777777" w:rsidR="004F2C44" w:rsidRPr="00F734D4" w:rsidRDefault="004F2C44" w:rsidP="004F2C44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844" w:type="dxa"/>
          </w:tcPr>
          <w:p w14:paraId="2E3DC716" w14:textId="77777777" w:rsidR="004F2C44" w:rsidRPr="00F734D4" w:rsidRDefault="004F2C44" w:rsidP="004F2C44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69" w:type="dxa"/>
          </w:tcPr>
          <w:p w14:paraId="130B7541" w14:textId="77777777" w:rsidR="004F2C44" w:rsidRPr="00F734D4" w:rsidRDefault="004F2C44" w:rsidP="004F2C44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</w:tr>
      <w:bookmarkEnd w:id="15"/>
    </w:tbl>
    <w:p w14:paraId="24A48817" w14:textId="3CA8BE5A" w:rsidR="00585E66" w:rsidRPr="006F5ACB" w:rsidRDefault="00585E66" w:rsidP="006F5ACB">
      <w:pPr>
        <w:spacing w:line="360" w:lineRule="auto"/>
      </w:pPr>
    </w:p>
    <w:p w14:paraId="309B4C0D" w14:textId="0B445CA9" w:rsidR="00392AD7" w:rsidRPr="004A4779" w:rsidRDefault="004A4779" w:rsidP="006F5ACB">
      <w:pPr>
        <w:spacing w:line="360" w:lineRule="auto"/>
        <w:rPr>
          <w:lang w:val="en-US"/>
        </w:rPr>
      </w:pPr>
      <w:bookmarkStart w:id="16" w:name="IDC_RAMP_GRAPH"/>
      <w:r>
        <w:rPr>
          <w:lang w:val="en-US"/>
        </w:rPr>
        <w:t xml:space="preserve">  </w:t>
      </w:r>
    </w:p>
    <w:bookmarkEnd w:id="16"/>
    <w:p w14:paraId="312D7093" w14:textId="58A38095" w:rsidR="004A4779" w:rsidRDefault="004A4779">
      <w:r>
        <w:br w:type="page"/>
      </w:r>
    </w:p>
    <w:p w14:paraId="5705A967" w14:textId="5AD9F6D9" w:rsidR="00585E66" w:rsidRPr="00701352" w:rsidRDefault="00585E66" w:rsidP="008D00C2">
      <w:pPr>
        <w:pStyle w:val="5"/>
        <w:keepNext/>
        <w:numPr>
          <w:ilvl w:val="0"/>
          <w:numId w:val="6"/>
        </w:numPr>
        <w:spacing w:before="0" w:after="0" w:line="276" w:lineRule="auto"/>
        <w:ind w:left="357" w:hanging="357"/>
        <w:jc w:val="left"/>
        <w:rPr>
          <w:bCs/>
          <w:szCs w:val="24"/>
          <w:lang w:val="ru-RU"/>
        </w:rPr>
      </w:pPr>
      <w:bookmarkStart w:id="17" w:name="IDC_NEGRAMP"/>
      <w:bookmarkStart w:id="18" w:name="_Hlk141369934"/>
      <w:r w:rsidRPr="00701352">
        <w:rPr>
          <w:szCs w:val="24"/>
          <w:lang w:val="ru-RU"/>
        </w:rPr>
        <w:lastRenderedPageBreak/>
        <w:t>Измерение тока с изменением</w:t>
      </w:r>
      <w:r w:rsidR="00701352">
        <w:rPr>
          <w:szCs w:val="24"/>
          <w:lang w:val="ru-RU"/>
        </w:rPr>
        <w:t xml:space="preserve"> </w:t>
      </w:r>
      <w:r w:rsidR="00701352">
        <w:rPr>
          <w:szCs w:val="24"/>
          <w:lang w:val="en-US"/>
        </w:rPr>
        <w:t>negative</w:t>
      </w:r>
      <w:r w:rsidR="00701352" w:rsidRPr="00701352">
        <w:rPr>
          <w:szCs w:val="24"/>
          <w:lang w:val="ru-RU"/>
        </w:rPr>
        <w:t xml:space="preserve"> </w:t>
      </w:r>
      <w:r w:rsidR="00701352">
        <w:rPr>
          <w:szCs w:val="24"/>
          <w:lang w:val="en-US"/>
        </w:rPr>
        <w:t>ramp</w:t>
      </w:r>
      <w:r w:rsidRPr="00701352">
        <w:rPr>
          <w:szCs w:val="24"/>
          <w:lang w:val="ru-RU"/>
        </w:rPr>
        <w:t xml:space="preserve"> сигнала генератора</w:t>
      </w:r>
    </w:p>
    <w:tbl>
      <w:tblPr>
        <w:tblpPr w:leftFromText="181" w:rightFromText="181" w:vertAnchor="text" w:tblpY="1"/>
        <w:tblOverlap w:val="never"/>
        <w:tblW w:w="1058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10"/>
        <w:gridCol w:w="1134"/>
        <w:gridCol w:w="1276"/>
        <w:gridCol w:w="1417"/>
        <w:gridCol w:w="851"/>
        <w:gridCol w:w="1134"/>
        <w:gridCol w:w="1417"/>
        <w:gridCol w:w="851"/>
        <w:gridCol w:w="1096"/>
      </w:tblGrid>
      <w:tr w:rsidR="004F2C44" w:rsidRPr="002F2457" w14:paraId="56DF1DF9" w14:textId="77777777" w:rsidTr="00A7424A">
        <w:trPr>
          <w:cantSplit/>
          <w:trHeight w:val="722"/>
          <w:tblHeader/>
        </w:trPr>
        <w:tc>
          <w:tcPr>
            <w:tcW w:w="1410" w:type="dxa"/>
            <w:shd w:val="clear" w:color="auto" w:fill="D9D9D9" w:themeFill="background1" w:themeFillShade="D9"/>
          </w:tcPr>
          <w:p w14:paraId="5FC1A0E8" w14:textId="77777777" w:rsidR="004F2C44" w:rsidRPr="00164FFD" w:rsidRDefault="004F2C44" w:rsidP="004F2C44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ru-RU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Значение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измерения</w:t>
            </w:r>
            <w:proofErr w:type="spellEnd"/>
            <w:r w:rsidRPr="007019C2">
              <w:rPr>
                <w:b/>
                <w:sz w:val="20"/>
                <w:szCs w:val="20"/>
              </w:rPr>
              <w:t xml:space="preserve">, </w:t>
            </w:r>
            <w:r>
              <w:rPr>
                <w:b/>
                <w:sz w:val="20"/>
                <w:szCs w:val="20"/>
              </w:rPr>
              <w:t>А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2246D3A0" w14:textId="77777777" w:rsidR="004F2C44" w:rsidRPr="00164FFD" w:rsidRDefault="004F2C44" w:rsidP="004F2C44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ru-RU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Предельное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значение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</w:rPr>
              <w:t>А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123177D2" w14:textId="77777777" w:rsidR="004F2C44" w:rsidRDefault="004F2C44" w:rsidP="004F2C44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Процентная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ошибка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>, %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0ECE6CD6" w14:textId="77777777" w:rsidR="004F2C44" w:rsidRPr="00164FFD" w:rsidRDefault="004F2C44" w:rsidP="004F2C44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ru-RU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Допустимое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отклонение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</w:rPr>
              <w:t>А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20321467" w14:textId="77777777" w:rsidR="004F2C44" w:rsidRPr="007019C2" w:rsidRDefault="004F2C44" w:rsidP="004F2C44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ru-RU"/>
              </w:rPr>
              <w:t>Сигнал</w:t>
            </w:r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волны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3C4571E9" w14:textId="77777777" w:rsidR="004F2C44" w:rsidRPr="00164FFD" w:rsidRDefault="004F2C44" w:rsidP="004F2C44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ru-RU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Амплитуда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</w:rPr>
              <w:t>А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4F2FBDDA" w14:textId="77777777" w:rsidR="004F2C44" w:rsidRPr="00164FFD" w:rsidRDefault="004F2C44" w:rsidP="004F2C44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ru-RU"/>
              </w:rPr>
            </w:pPr>
            <w:r>
              <w:rPr>
                <w:b/>
                <w:sz w:val="20"/>
                <w:szCs w:val="20"/>
                <w:lang w:val="ru-RU"/>
              </w:rPr>
              <w:t>Предел амплитуды</w:t>
            </w:r>
            <w:r>
              <w:rPr>
                <w:b/>
                <w:sz w:val="20"/>
                <w:szCs w:val="20"/>
                <w:lang w:val="en-US"/>
              </w:rPr>
              <w:t xml:space="preserve">, </w:t>
            </w:r>
            <w:proofErr w:type="gramStart"/>
            <w:r>
              <w:rPr>
                <w:b/>
                <w:sz w:val="20"/>
                <w:szCs w:val="20"/>
              </w:rPr>
              <w:t>А</w:t>
            </w:r>
            <w:proofErr w:type="gramEnd"/>
          </w:p>
        </w:tc>
        <w:tc>
          <w:tcPr>
            <w:tcW w:w="851" w:type="dxa"/>
            <w:shd w:val="clear" w:color="auto" w:fill="D9D9D9" w:themeFill="background1" w:themeFillShade="D9"/>
          </w:tcPr>
          <w:p w14:paraId="75933599" w14:textId="77777777" w:rsidR="004F2C44" w:rsidRPr="007019C2" w:rsidRDefault="004F2C44" w:rsidP="004F2C44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Частота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Гц</w:t>
            </w:r>
            <w:proofErr w:type="spellEnd"/>
          </w:p>
        </w:tc>
        <w:tc>
          <w:tcPr>
            <w:tcW w:w="1096" w:type="dxa"/>
            <w:shd w:val="clear" w:color="auto" w:fill="D9D9D9" w:themeFill="background1" w:themeFillShade="D9"/>
          </w:tcPr>
          <w:p w14:paraId="2B7C33E2" w14:textId="77777777" w:rsidR="004F2C44" w:rsidRPr="00164FFD" w:rsidRDefault="004F2C44" w:rsidP="004F2C44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ru-RU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Результат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</w:rPr>
              <w:t>А</w:t>
            </w:r>
          </w:p>
        </w:tc>
      </w:tr>
      <w:tr w:rsidR="004F2C44" w:rsidRPr="002F2457" w14:paraId="753026E3" w14:textId="77777777" w:rsidTr="00A7424A">
        <w:trPr>
          <w:cantSplit/>
          <w:trHeight w:val="266"/>
        </w:trPr>
        <w:tc>
          <w:tcPr>
            <w:tcW w:w="1410" w:type="dxa"/>
          </w:tcPr>
          <w:p w14:paraId="488DAE20" w14:textId="77777777" w:rsidR="004F2C44" w:rsidRPr="00F734D4" w:rsidRDefault="004F2C44" w:rsidP="004F2C44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7E5DE534" w14:textId="77777777" w:rsidR="004F2C44" w:rsidRPr="00F734D4" w:rsidRDefault="004F2C44" w:rsidP="004F2C44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</w:tcPr>
          <w:p w14:paraId="732EE516" w14:textId="77777777" w:rsidR="004F2C44" w:rsidRPr="00F734D4" w:rsidRDefault="004F2C44" w:rsidP="004F2C44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</w:tcPr>
          <w:p w14:paraId="69177E17" w14:textId="77777777" w:rsidR="004F2C44" w:rsidRPr="00F734D4" w:rsidRDefault="004F2C44" w:rsidP="004F2C44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851" w:type="dxa"/>
          </w:tcPr>
          <w:p w14:paraId="454D375C" w14:textId="77777777" w:rsidR="004F2C44" w:rsidRPr="00F734D4" w:rsidRDefault="004F2C44" w:rsidP="004F2C44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3E5199B1" w14:textId="77777777" w:rsidR="004F2C44" w:rsidRPr="00F734D4" w:rsidRDefault="004F2C44" w:rsidP="004F2C44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</w:tcPr>
          <w:p w14:paraId="5B81E9E6" w14:textId="77777777" w:rsidR="004F2C44" w:rsidRPr="00F734D4" w:rsidRDefault="004F2C44" w:rsidP="004F2C44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851" w:type="dxa"/>
          </w:tcPr>
          <w:p w14:paraId="21F70B27" w14:textId="77777777" w:rsidR="004F2C44" w:rsidRPr="00F734D4" w:rsidRDefault="004F2C44" w:rsidP="004F2C44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096" w:type="dxa"/>
          </w:tcPr>
          <w:p w14:paraId="1D738E8B" w14:textId="77777777" w:rsidR="004F2C44" w:rsidRPr="00F734D4" w:rsidRDefault="004F2C44" w:rsidP="004F2C44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</w:tr>
      <w:bookmarkEnd w:id="17"/>
      <w:bookmarkEnd w:id="18"/>
    </w:tbl>
    <w:p w14:paraId="4B22D972" w14:textId="61B2B0FA" w:rsidR="001977D9" w:rsidRPr="006F5ACB" w:rsidRDefault="001977D9" w:rsidP="006F5ACB">
      <w:pPr>
        <w:spacing w:line="360" w:lineRule="auto"/>
      </w:pPr>
    </w:p>
    <w:p w14:paraId="1F3C4FF2" w14:textId="3156C45C" w:rsidR="00392AD7" w:rsidRPr="004A4779" w:rsidRDefault="004A4779" w:rsidP="006F5ACB">
      <w:pPr>
        <w:spacing w:line="360" w:lineRule="auto"/>
        <w:rPr>
          <w:lang w:val="en-US"/>
        </w:rPr>
      </w:pPr>
      <w:bookmarkStart w:id="19" w:name="IDC_NEGRAMP_GRAPH"/>
      <w:r>
        <w:rPr>
          <w:lang w:val="en-US"/>
        </w:rPr>
        <w:t xml:space="preserve">  </w:t>
      </w:r>
    </w:p>
    <w:bookmarkEnd w:id="19"/>
    <w:p w14:paraId="43137843" w14:textId="4BB29A41" w:rsidR="006763CF" w:rsidRDefault="006763CF">
      <w:pPr>
        <w:rPr>
          <w:b/>
          <w:i/>
        </w:rPr>
      </w:pPr>
      <w:r>
        <w:rPr>
          <w:b/>
          <w:i/>
        </w:rPr>
        <w:br w:type="page"/>
      </w:r>
    </w:p>
    <w:p w14:paraId="5D5D7A95" w14:textId="23C512FE" w:rsidR="0038726D" w:rsidRPr="007E0985" w:rsidRDefault="0038726D" w:rsidP="005A778E">
      <w:pPr>
        <w:overflowPunct w:val="0"/>
        <w:autoSpaceDE w:val="0"/>
        <w:autoSpaceDN w:val="0"/>
        <w:adjustRightInd w:val="0"/>
        <w:spacing w:line="276" w:lineRule="auto"/>
        <w:jc w:val="center"/>
        <w:textAlignment w:val="baseline"/>
        <w:rPr>
          <w:b/>
          <w:iCs/>
          <w:sz w:val="28"/>
          <w:szCs w:val="28"/>
        </w:rPr>
      </w:pPr>
      <w:bookmarkStart w:id="20" w:name="_Hlk141369840"/>
      <w:r w:rsidRPr="007E0985">
        <w:rPr>
          <w:b/>
          <w:iCs/>
          <w:sz w:val="28"/>
          <w:szCs w:val="28"/>
        </w:rPr>
        <w:lastRenderedPageBreak/>
        <w:t>Вывод:</w:t>
      </w:r>
    </w:p>
    <w:p w14:paraId="41F6D67E" w14:textId="77777777" w:rsidR="00B16963" w:rsidRPr="007E0985" w:rsidRDefault="00B16963" w:rsidP="000A65D9">
      <w:pPr>
        <w:overflowPunct w:val="0"/>
        <w:autoSpaceDE w:val="0"/>
        <w:autoSpaceDN w:val="0"/>
        <w:adjustRightInd w:val="0"/>
        <w:spacing w:line="276" w:lineRule="auto"/>
        <w:textAlignment w:val="baseline"/>
        <w:rPr>
          <w:b/>
          <w:i/>
        </w:rPr>
      </w:pPr>
    </w:p>
    <w:p w14:paraId="17040329" w14:textId="10098A6E" w:rsidR="00B655E8" w:rsidRPr="00701352" w:rsidRDefault="00B16963" w:rsidP="000A65D9">
      <w:pPr>
        <w:overflowPunct w:val="0"/>
        <w:autoSpaceDE w:val="0"/>
        <w:autoSpaceDN w:val="0"/>
        <w:adjustRightInd w:val="0"/>
        <w:spacing w:line="276" w:lineRule="auto"/>
        <w:ind w:firstLine="708"/>
        <w:textAlignment w:val="baseline"/>
        <w:rPr>
          <w:szCs w:val="20"/>
          <w:lang w:val="ru-RU"/>
        </w:rPr>
      </w:pPr>
      <w:r w:rsidRPr="00701352">
        <w:rPr>
          <w:szCs w:val="20"/>
          <w:lang w:val="ru-RU"/>
        </w:rPr>
        <w:t xml:space="preserve">По результатам тестовой демонстрации была продемонстрирована работа программного обеспечения МОКО </w:t>
      </w:r>
      <w:r w:rsidRPr="007E0985">
        <w:rPr>
          <w:szCs w:val="20"/>
          <w:lang w:val="en-US"/>
        </w:rPr>
        <w:t>SE</w:t>
      </w:r>
    </w:p>
    <w:p w14:paraId="5910600C" w14:textId="77777777" w:rsidR="00B16963" w:rsidRPr="00701352" w:rsidRDefault="00B16963" w:rsidP="000A65D9">
      <w:pPr>
        <w:overflowPunct w:val="0"/>
        <w:autoSpaceDE w:val="0"/>
        <w:autoSpaceDN w:val="0"/>
        <w:adjustRightInd w:val="0"/>
        <w:spacing w:line="276" w:lineRule="auto"/>
        <w:textAlignment w:val="baseline"/>
        <w:rPr>
          <w:szCs w:val="20"/>
          <w:lang w:val="ru-RU"/>
        </w:rPr>
      </w:pPr>
    </w:p>
    <w:p w14:paraId="2A4E99EC" w14:textId="72AA8A4F" w:rsidR="00B655E8" w:rsidRPr="007E0985" w:rsidRDefault="00701352" w:rsidP="000A65D9">
      <w:pPr>
        <w:overflowPunct w:val="0"/>
        <w:autoSpaceDE w:val="0"/>
        <w:autoSpaceDN w:val="0"/>
        <w:adjustRightInd w:val="0"/>
        <w:spacing w:line="276" w:lineRule="auto"/>
        <w:textAlignment w:val="baseline"/>
        <w:rPr>
          <w:szCs w:val="20"/>
          <w:lang w:val="en-US"/>
        </w:rPr>
      </w:pPr>
      <w:r>
        <w:rPr>
          <w:szCs w:val="20"/>
          <w:lang w:val="ru-RU"/>
        </w:rPr>
        <w:t xml:space="preserve">Поверяющий  </w:t>
      </w:r>
      <w:bookmarkStart w:id="21" w:name="REGISTRATION_Verifier"/>
      <w:r w:rsidR="00B655E8" w:rsidRPr="007E0985">
        <w:rPr>
          <w:szCs w:val="20"/>
          <w:lang w:val="en-US"/>
        </w:rPr>
        <w:t xml:space="preserve">    </w:t>
      </w:r>
      <w:bookmarkEnd w:id="21"/>
      <w:r w:rsidR="00B655E8" w:rsidRPr="007E0985">
        <w:rPr>
          <w:szCs w:val="20"/>
          <w:lang w:val="en-US"/>
        </w:rPr>
        <w:t xml:space="preserve">                   </w:t>
      </w:r>
      <w:bookmarkStart w:id="22" w:name="REGISTRATION_VerificationDate"/>
      <w:r w:rsidR="00B655E8" w:rsidRPr="007E0985">
        <w:rPr>
          <w:szCs w:val="20"/>
          <w:lang w:val="en-US"/>
        </w:rPr>
        <w:t xml:space="preserve">   </w:t>
      </w:r>
      <w:bookmarkEnd w:id="22"/>
      <w:r w:rsidR="00B655E8" w:rsidRPr="007E0985">
        <w:rPr>
          <w:szCs w:val="20"/>
          <w:lang w:val="en-US"/>
        </w:rPr>
        <w:t xml:space="preserve"> </w:t>
      </w:r>
    </w:p>
    <w:bookmarkEnd w:id="20"/>
    <w:p w14:paraId="217F169B" w14:textId="77777777" w:rsidR="00F75162" w:rsidRPr="0084040A" w:rsidRDefault="00F75162" w:rsidP="000A65D9">
      <w:pPr>
        <w:spacing w:line="276" w:lineRule="auto"/>
        <w:rPr>
          <w:lang w:val="en-US"/>
        </w:rPr>
      </w:pPr>
    </w:p>
    <w:sectPr w:rsidR="00F75162" w:rsidRPr="0084040A" w:rsidSect="003252BB">
      <w:pgSz w:w="11906" w:h="16838"/>
      <w:pgMar w:top="851" w:right="1133" w:bottom="1134" w:left="108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E502C2" w14:textId="77777777" w:rsidR="00A17836" w:rsidRDefault="00A17836" w:rsidP="008C4AEC">
      <w:r>
        <w:separator/>
      </w:r>
    </w:p>
  </w:endnote>
  <w:endnote w:type="continuationSeparator" w:id="0">
    <w:p w14:paraId="4C9691C9" w14:textId="77777777" w:rsidR="00A17836" w:rsidRDefault="00A17836" w:rsidP="008C4A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1C6D2C" w14:textId="77777777" w:rsidR="00A17836" w:rsidRDefault="00A17836" w:rsidP="008C4AEC">
      <w:r>
        <w:separator/>
      </w:r>
    </w:p>
  </w:footnote>
  <w:footnote w:type="continuationSeparator" w:id="0">
    <w:p w14:paraId="484C3AAD" w14:textId="77777777" w:rsidR="00A17836" w:rsidRDefault="00A17836" w:rsidP="008C4A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A0576"/>
    <w:multiLevelType w:val="hybridMultilevel"/>
    <w:tmpl w:val="14A662D4"/>
    <w:lvl w:ilvl="0" w:tplc="2A30004A">
      <w:start w:val="1"/>
      <w:numFmt w:val="decimal"/>
      <w:lvlText w:val="%1."/>
      <w:lvlJc w:val="left"/>
      <w:pPr>
        <w:tabs>
          <w:tab w:val="num" w:pos="-228"/>
        </w:tabs>
        <w:ind w:left="-568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872"/>
        </w:tabs>
        <w:ind w:left="87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592"/>
        </w:tabs>
        <w:ind w:left="159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312"/>
        </w:tabs>
        <w:ind w:left="231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032"/>
        </w:tabs>
        <w:ind w:left="303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752"/>
        </w:tabs>
        <w:ind w:left="375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472"/>
        </w:tabs>
        <w:ind w:left="447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192"/>
        </w:tabs>
        <w:ind w:left="519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912"/>
        </w:tabs>
        <w:ind w:left="5912" w:hanging="180"/>
      </w:pPr>
    </w:lvl>
  </w:abstractNum>
  <w:abstractNum w:abstractNumId="1" w15:restartNumberingAfterBreak="0">
    <w:nsid w:val="25A85F4A"/>
    <w:multiLevelType w:val="hybridMultilevel"/>
    <w:tmpl w:val="BFF46A44"/>
    <w:lvl w:ilvl="0" w:tplc="189EC7C0">
      <w:start w:val="1"/>
      <w:numFmt w:val="decimal"/>
      <w:lvlText w:val="%1."/>
      <w:lvlJc w:val="left"/>
      <w:pPr>
        <w:tabs>
          <w:tab w:val="num" w:pos="227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2B87F31"/>
    <w:multiLevelType w:val="hybridMultilevel"/>
    <w:tmpl w:val="F1E6C3AA"/>
    <w:lvl w:ilvl="0" w:tplc="C38A0584">
      <w:start w:val="1"/>
      <w:numFmt w:val="decimal"/>
      <w:lvlText w:val="Table 3.%1"/>
      <w:lvlJc w:val="left"/>
      <w:pPr>
        <w:tabs>
          <w:tab w:val="num" w:pos="2127"/>
        </w:tabs>
        <w:ind w:left="1353" w:hanging="360"/>
      </w:pPr>
      <w:rPr>
        <w:rFonts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7CB0645"/>
    <w:multiLevelType w:val="hybridMultilevel"/>
    <w:tmpl w:val="751E82F4"/>
    <w:lvl w:ilvl="0" w:tplc="189EC7C0">
      <w:start w:val="1"/>
      <w:numFmt w:val="decimal"/>
      <w:lvlText w:val="%1."/>
      <w:lvlJc w:val="left"/>
      <w:pPr>
        <w:tabs>
          <w:tab w:val="num" w:pos="227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57C793A"/>
    <w:multiLevelType w:val="hybridMultilevel"/>
    <w:tmpl w:val="CF6C128E"/>
    <w:lvl w:ilvl="0" w:tplc="627EE3A6">
      <w:start w:val="1"/>
      <w:numFmt w:val="decimal"/>
      <w:lvlText w:val="%1."/>
      <w:lvlJc w:val="left"/>
      <w:pPr>
        <w:tabs>
          <w:tab w:val="num" w:pos="340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B5A744A"/>
    <w:multiLevelType w:val="hybridMultilevel"/>
    <w:tmpl w:val="513CD2C2"/>
    <w:lvl w:ilvl="0" w:tplc="CB200710">
      <w:start w:val="1"/>
      <w:numFmt w:val="decimal"/>
      <w:lvlText w:val="Таблица %1"/>
      <w:lvlJc w:val="left"/>
      <w:pPr>
        <w:ind w:left="720" w:hanging="360"/>
      </w:pPr>
      <w:rPr>
        <w:rFonts w:hint="default"/>
        <w:b/>
        <w:sz w:val="22"/>
        <w:szCs w:val="22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9E2DBF"/>
    <w:multiLevelType w:val="hybridMultilevel"/>
    <w:tmpl w:val="71928158"/>
    <w:lvl w:ilvl="0" w:tplc="189EC7C0">
      <w:start w:val="1"/>
      <w:numFmt w:val="decimal"/>
      <w:lvlText w:val="%1."/>
      <w:lvlJc w:val="left"/>
      <w:pPr>
        <w:tabs>
          <w:tab w:val="num" w:pos="227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1"/>
  </w:num>
  <w:num w:numId="5">
    <w:abstractNumId w:val="4"/>
  </w:num>
  <w:num w:numId="6">
    <w:abstractNumId w:val="2"/>
  </w:num>
  <w:num w:numId="7">
    <w:abstractNumId w:val="5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2CE"/>
    <w:rsid w:val="00003E8B"/>
    <w:rsid w:val="00004D5E"/>
    <w:rsid w:val="00004F81"/>
    <w:rsid w:val="000123FD"/>
    <w:rsid w:val="00021490"/>
    <w:rsid w:val="000246D0"/>
    <w:rsid w:val="000253A5"/>
    <w:rsid w:val="00034C5B"/>
    <w:rsid w:val="000360DA"/>
    <w:rsid w:val="000362AA"/>
    <w:rsid w:val="000373D7"/>
    <w:rsid w:val="00045062"/>
    <w:rsid w:val="0004753F"/>
    <w:rsid w:val="00047B9D"/>
    <w:rsid w:val="000552EF"/>
    <w:rsid w:val="00057BD7"/>
    <w:rsid w:val="00071289"/>
    <w:rsid w:val="000741D8"/>
    <w:rsid w:val="00082860"/>
    <w:rsid w:val="00091B09"/>
    <w:rsid w:val="0009710D"/>
    <w:rsid w:val="000A65D9"/>
    <w:rsid w:val="000B157A"/>
    <w:rsid w:val="000B36B0"/>
    <w:rsid w:val="000B4B81"/>
    <w:rsid w:val="000C79D9"/>
    <w:rsid w:val="000E14F1"/>
    <w:rsid w:val="000E1B28"/>
    <w:rsid w:val="000E7855"/>
    <w:rsid w:val="000F2338"/>
    <w:rsid w:val="000F31FE"/>
    <w:rsid w:val="000F3260"/>
    <w:rsid w:val="00104E9C"/>
    <w:rsid w:val="00121733"/>
    <w:rsid w:val="00123DD7"/>
    <w:rsid w:val="00136E84"/>
    <w:rsid w:val="001522BE"/>
    <w:rsid w:val="00152C6E"/>
    <w:rsid w:val="00153EFC"/>
    <w:rsid w:val="0015749B"/>
    <w:rsid w:val="0018163E"/>
    <w:rsid w:val="001825C7"/>
    <w:rsid w:val="00193B70"/>
    <w:rsid w:val="001977D9"/>
    <w:rsid w:val="001A300A"/>
    <w:rsid w:val="001A4BD9"/>
    <w:rsid w:val="001C752C"/>
    <w:rsid w:val="001C7D6F"/>
    <w:rsid w:val="001D00F6"/>
    <w:rsid w:val="001D0BC9"/>
    <w:rsid w:val="001E5956"/>
    <w:rsid w:val="001F509E"/>
    <w:rsid w:val="001F6A0F"/>
    <w:rsid w:val="00201105"/>
    <w:rsid w:val="002014BC"/>
    <w:rsid w:val="00202051"/>
    <w:rsid w:val="002103ED"/>
    <w:rsid w:val="0021218B"/>
    <w:rsid w:val="002134AD"/>
    <w:rsid w:val="00221C64"/>
    <w:rsid w:val="002258EC"/>
    <w:rsid w:val="002272FD"/>
    <w:rsid w:val="00232C7A"/>
    <w:rsid w:val="002476CC"/>
    <w:rsid w:val="00260205"/>
    <w:rsid w:val="002662DA"/>
    <w:rsid w:val="00270886"/>
    <w:rsid w:val="002917A2"/>
    <w:rsid w:val="00294553"/>
    <w:rsid w:val="0029761F"/>
    <w:rsid w:val="002A2A00"/>
    <w:rsid w:val="002A43E8"/>
    <w:rsid w:val="002B08EA"/>
    <w:rsid w:val="002B1612"/>
    <w:rsid w:val="002C090B"/>
    <w:rsid w:val="002C5E27"/>
    <w:rsid w:val="002D229B"/>
    <w:rsid w:val="002D3278"/>
    <w:rsid w:val="002E5555"/>
    <w:rsid w:val="002E6A9E"/>
    <w:rsid w:val="002F1FF2"/>
    <w:rsid w:val="002F2457"/>
    <w:rsid w:val="002F30BA"/>
    <w:rsid w:val="002F565B"/>
    <w:rsid w:val="00314E42"/>
    <w:rsid w:val="003252BB"/>
    <w:rsid w:val="00331923"/>
    <w:rsid w:val="00340A68"/>
    <w:rsid w:val="00350E2C"/>
    <w:rsid w:val="00353F00"/>
    <w:rsid w:val="003551B4"/>
    <w:rsid w:val="00376A71"/>
    <w:rsid w:val="00377020"/>
    <w:rsid w:val="00382B02"/>
    <w:rsid w:val="0038726D"/>
    <w:rsid w:val="00392AD7"/>
    <w:rsid w:val="00393ABD"/>
    <w:rsid w:val="003A052A"/>
    <w:rsid w:val="003B20F0"/>
    <w:rsid w:val="003B3B2E"/>
    <w:rsid w:val="003B566F"/>
    <w:rsid w:val="003B6BCA"/>
    <w:rsid w:val="003C2D4A"/>
    <w:rsid w:val="003C6EEB"/>
    <w:rsid w:val="003E12D6"/>
    <w:rsid w:val="003E50BF"/>
    <w:rsid w:val="003E5B85"/>
    <w:rsid w:val="003F4057"/>
    <w:rsid w:val="004004CC"/>
    <w:rsid w:val="00405010"/>
    <w:rsid w:val="00411D74"/>
    <w:rsid w:val="004211BC"/>
    <w:rsid w:val="00423521"/>
    <w:rsid w:val="00427D71"/>
    <w:rsid w:val="00440EB1"/>
    <w:rsid w:val="00450229"/>
    <w:rsid w:val="00470B83"/>
    <w:rsid w:val="004767CE"/>
    <w:rsid w:val="00484ADF"/>
    <w:rsid w:val="00491631"/>
    <w:rsid w:val="004A4779"/>
    <w:rsid w:val="004A6413"/>
    <w:rsid w:val="004C1184"/>
    <w:rsid w:val="004C17CC"/>
    <w:rsid w:val="004D4C64"/>
    <w:rsid w:val="004E42E7"/>
    <w:rsid w:val="004E56A0"/>
    <w:rsid w:val="004F2C44"/>
    <w:rsid w:val="005011B6"/>
    <w:rsid w:val="00504CF3"/>
    <w:rsid w:val="00507554"/>
    <w:rsid w:val="00517234"/>
    <w:rsid w:val="005313B7"/>
    <w:rsid w:val="005352EE"/>
    <w:rsid w:val="00546B32"/>
    <w:rsid w:val="00553475"/>
    <w:rsid w:val="005577F3"/>
    <w:rsid w:val="005729BB"/>
    <w:rsid w:val="0057554D"/>
    <w:rsid w:val="00583570"/>
    <w:rsid w:val="00585E66"/>
    <w:rsid w:val="00585E86"/>
    <w:rsid w:val="005A778E"/>
    <w:rsid w:val="005E4D75"/>
    <w:rsid w:val="005F14E0"/>
    <w:rsid w:val="005F19B0"/>
    <w:rsid w:val="005F3DC1"/>
    <w:rsid w:val="00600E6C"/>
    <w:rsid w:val="006354F9"/>
    <w:rsid w:val="0064190C"/>
    <w:rsid w:val="006446F5"/>
    <w:rsid w:val="00644FD7"/>
    <w:rsid w:val="006507F3"/>
    <w:rsid w:val="00652CC8"/>
    <w:rsid w:val="00664ED2"/>
    <w:rsid w:val="006678D8"/>
    <w:rsid w:val="00667C64"/>
    <w:rsid w:val="0067377D"/>
    <w:rsid w:val="006747B1"/>
    <w:rsid w:val="006763CF"/>
    <w:rsid w:val="006776C6"/>
    <w:rsid w:val="00677D8B"/>
    <w:rsid w:val="00681E4E"/>
    <w:rsid w:val="00686043"/>
    <w:rsid w:val="006928B1"/>
    <w:rsid w:val="006B087C"/>
    <w:rsid w:val="006B5C81"/>
    <w:rsid w:val="006C3FB8"/>
    <w:rsid w:val="006D06E7"/>
    <w:rsid w:val="006D10C5"/>
    <w:rsid w:val="006F24E8"/>
    <w:rsid w:val="006F46C0"/>
    <w:rsid w:val="006F5197"/>
    <w:rsid w:val="006F5ACB"/>
    <w:rsid w:val="00701352"/>
    <w:rsid w:val="007019C2"/>
    <w:rsid w:val="00713800"/>
    <w:rsid w:val="007213E5"/>
    <w:rsid w:val="00742FFA"/>
    <w:rsid w:val="00755A36"/>
    <w:rsid w:val="00772D8E"/>
    <w:rsid w:val="0078293D"/>
    <w:rsid w:val="00791399"/>
    <w:rsid w:val="00796C11"/>
    <w:rsid w:val="007C16A9"/>
    <w:rsid w:val="007C5EE6"/>
    <w:rsid w:val="007D735C"/>
    <w:rsid w:val="007E0985"/>
    <w:rsid w:val="007F5D32"/>
    <w:rsid w:val="007F6D31"/>
    <w:rsid w:val="00801AA0"/>
    <w:rsid w:val="008117DA"/>
    <w:rsid w:val="00831319"/>
    <w:rsid w:val="00833065"/>
    <w:rsid w:val="0083341F"/>
    <w:rsid w:val="008357B9"/>
    <w:rsid w:val="0083589D"/>
    <w:rsid w:val="00835FF8"/>
    <w:rsid w:val="0084040A"/>
    <w:rsid w:val="00840E4E"/>
    <w:rsid w:val="00844FC1"/>
    <w:rsid w:val="00846FCB"/>
    <w:rsid w:val="00853DFB"/>
    <w:rsid w:val="00856779"/>
    <w:rsid w:val="00856D1E"/>
    <w:rsid w:val="008637A7"/>
    <w:rsid w:val="008656C9"/>
    <w:rsid w:val="00870760"/>
    <w:rsid w:val="0087433B"/>
    <w:rsid w:val="00876303"/>
    <w:rsid w:val="00895AEC"/>
    <w:rsid w:val="008A2291"/>
    <w:rsid w:val="008B220A"/>
    <w:rsid w:val="008B5520"/>
    <w:rsid w:val="008C4AEC"/>
    <w:rsid w:val="008C724F"/>
    <w:rsid w:val="008D00C2"/>
    <w:rsid w:val="008E13A4"/>
    <w:rsid w:val="008E2708"/>
    <w:rsid w:val="008F3BA6"/>
    <w:rsid w:val="008F62D1"/>
    <w:rsid w:val="00900CEE"/>
    <w:rsid w:val="0091218B"/>
    <w:rsid w:val="009141EA"/>
    <w:rsid w:val="00916CA9"/>
    <w:rsid w:val="00920B10"/>
    <w:rsid w:val="00920D4F"/>
    <w:rsid w:val="00924170"/>
    <w:rsid w:val="009261DA"/>
    <w:rsid w:val="00927BEC"/>
    <w:rsid w:val="00931EA2"/>
    <w:rsid w:val="00934DEB"/>
    <w:rsid w:val="009358BC"/>
    <w:rsid w:val="00936643"/>
    <w:rsid w:val="009422F9"/>
    <w:rsid w:val="00942D66"/>
    <w:rsid w:val="00946C1D"/>
    <w:rsid w:val="00952135"/>
    <w:rsid w:val="00962A65"/>
    <w:rsid w:val="00971907"/>
    <w:rsid w:val="00986AA9"/>
    <w:rsid w:val="0099730F"/>
    <w:rsid w:val="009A6AA7"/>
    <w:rsid w:val="009C5B64"/>
    <w:rsid w:val="009D2151"/>
    <w:rsid w:val="009D29DE"/>
    <w:rsid w:val="009F4A5D"/>
    <w:rsid w:val="00A05A60"/>
    <w:rsid w:val="00A17836"/>
    <w:rsid w:val="00A27868"/>
    <w:rsid w:val="00A37595"/>
    <w:rsid w:val="00A500BD"/>
    <w:rsid w:val="00A632DB"/>
    <w:rsid w:val="00A7424A"/>
    <w:rsid w:val="00A74A3B"/>
    <w:rsid w:val="00A94B12"/>
    <w:rsid w:val="00AA2E75"/>
    <w:rsid w:val="00AB5325"/>
    <w:rsid w:val="00AC0745"/>
    <w:rsid w:val="00AC2212"/>
    <w:rsid w:val="00AC69FE"/>
    <w:rsid w:val="00AD2502"/>
    <w:rsid w:val="00AE3C57"/>
    <w:rsid w:val="00AF64BD"/>
    <w:rsid w:val="00B111D8"/>
    <w:rsid w:val="00B12D62"/>
    <w:rsid w:val="00B16963"/>
    <w:rsid w:val="00B655E8"/>
    <w:rsid w:val="00B773E3"/>
    <w:rsid w:val="00B92D45"/>
    <w:rsid w:val="00BA3F01"/>
    <w:rsid w:val="00BC7B3F"/>
    <w:rsid w:val="00BD26EB"/>
    <w:rsid w:val="00BD4F71"/>
    <w:rsid w:val="00BD5627"/>
    <w:rsid w:val="00BD7912"/>
    <w:rsid w:val="00BF274A"/>
    <w:rsid w:val="00BF2752"/>
    <w:rsid w:val="00BF639E"/>
    <w:rsid w:val="00BF6419"/>
    <w:rsid w:val="00BF6BF0"/>
    <w:rsid w:val="00C05055"/>
    <w:rsid w:val="00C152CE"/>
    <w:rsid w:val="00C17A48"/>
    <w:rsid w:val="00C20AEA"/>
    <w:rsid w:val="00C33719"/>
    <w:rsid w:val="00C369AB"/>
    <w:rsid w:val="00C45EBF"/>
    <w:rsid w:val="00C66324"/>
    <w:rsid w:val="00C80794"/>
    <w:rsid w:val="00C858DE"/>
    <w:rsid w:val="00C8623E"/>
    <w:rsid w:val="00C93126"/>
    <w:rsid w:val="00CB5D68"/>
    <w:rsid w:val="00CF1E78"/>
    <w:rsid w:val="00CF43E5"/>
    <w:rsid w:val="00D01D73"/>
    <w:rsid w:val="00D11967"/>
    <w:rsid w:val="00D24545"/>
    <w:rsid w:val="00D246F5"/>
    <w:rsid w:val="00D300B1"/>
    <w:rsid w:val="00D34549"/>
    <w:rsid w:val="00D35FA1"/>
    <w:rsid w:val="00D43C9D"/>
    <w:rsid w:val="00D5669C"/>
    <w:rsid w:val="00D61431"/>
    <w:rsid w:val="00D63661"/>
    <w:rsid w:val="00D70BCA"/>
    <w:rsid w:val="00D71D97"/>
    <w:rsid w:val="00D7467C"/>
    <w:rsid w:val="00D845E0"/>
    <w:rsid w:val="00D943C4"/>
    <w:rsid w:val="00D967C1"/>
    <w:rsid w:val="00D97CDD"/>
    <w:rsid w:val="00DA4CFE"/>
    <w:rsid w:val="00DA5BDE"/>
    <w:rsid w:val="00DA649F"/>
    <w:rsid w:val="00DB70F9"/>
    <w:rsid w:val="00DC0B1E"/>
    <w:rsid w:val="00DD1919"/>
    <w:rsid w:val="00DD1F79"/>
    <w:rsid w:val="00DE1647"/>
    <w:rsid w:val="00DF445A"/>
    <w:rsid w:val="00E058CF"/>
    <w:rsid w:val="00E119BB"/>
    <w:rsid w:val="00E11D71"/>
    <w:rsid w:val="00E128C7"/>
    <w:rsid w:val="00E145A0"/>
    <w:rsid w:val="00E2176E"/>
    <w:rsid w:val="00E32DD3"/>
    <w:rsid w:val="00E46F5B"/>
    <w:rsid w:val="00E544B0"/>
    <w:rsid w:val="00E67A6D"/>
    <w:rsid w:val="00E74875"/>
    <w:rsid w:val="00E756AE"/>
    <w:rsid w:val="00E8033E"/>
    <w:rsid w:val="00E87CD2"/>
    <w:rsid w:val="00E920F9"/>
    <w:rsid w:val="00EA444F"/>
    <w:rsid w:val="00EB4E48"/>
    <w:rsid w:val="00EB7178"/>
    <w:rsid w:val="00EC27CD"/>
    <w:rsid w:val="00EC4E39"/>
    <w:rsid w:val="00EC659A"/>
    <w:rsid w:val="00EC7A27"/>
    <w:rsid w:val="00EE6F52"/>
    <w:rsid w:val="00EF3835"/>
    <w:rsid w:val="00EF4105"/>
    <w:rsid w:val="00F0300B"/>
    <w:rsid w:val="00F03F5E"/>
    <w:rsid w:val="00F0605A"/>
    <w:rsid w:val="00F0728F"/>
    <w:rsid w:val="00F1242B"/>
    <w:rsid w:val="00F1401F"/>
    <w:rsid w:val="00F2470B"/>
    <w:rsid w:val="00F26818"/>
    <w:rsid w:val="00F33C39"/>
    <w:rsid w:val="00F410EE"/>
    <w:rsid w:val="00F41F40"/>
    <w:rsid w:val="00F44333"/>
    <w:rsid w:val="00F46328"/>
    <w:rsid w:val="00F55F82"/>
    <w:rsid w:val="00F56261"/>
    <w:rsid w:val="00F6640D"/>
    <w:rsid w:val="00F7333F"/>
    <w:rsid w:val="00F73ACA"/>
    <w:rsid w:val="00F75162"/>
    <w:rsid w:val="00F83885"/>
    <w:rsid w:val="00FA1100"/>
    <w:rsid w:val="00FA13F7"/>
    <w:rsid w:val="00FA408C"/>
    <w:rsid w:val="00FA6369"/>
    <w:rsid w:val="00FC3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415D2059"/>
  <w15:docId w15:val="{D03BF41F-2E3F-4600-87D3-9A26110AA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70886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8117DA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5">
    <w:name w:val="heading 5"/>
    <w:basedOn w:val="a"/>
    <w:next w:val="a"/>
    <w:link w:val="50"/>
    <w:qFormat/>
    <w:rsid w:val="008C4AEC"/>
    <w:pPr>
      <w:spacing w:before="240" w:after="60"/>
      <w:jc w:val="center"/>
      <w:outlineLvl w:val="4"/>
    </w:pPr>
    <w:rPr>
      <w:b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AE3C5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50">
    <w:name w:val="Заголовок 5 Знак"/>
    <w:link w:val="5"/>
    <w:rsid w:val="008C4AEC"/>
    <w:rPr>
      <w:b/>
      <w:sz w:val="24"/>
    </w:rPr>
  </w:style>
  <w:style w:type="character" w:styleId="a4">
    <w:name w:val="page number"/>
    <w:rsid w:val="008C4AEC"/>
    <w:rPr>
      <w:rFonts w:ascii="Times New Roman" w:hAnsi="Times New Roman"/>
      <w:sz w:val="20"/>
      <w:vertAlign w:val="baseline"/>
    </w:rPr>
  </w:style>
  <w:style w:type="paragraph" w:styleId="a5">
    <w:name w:val="header"/>
    <w:basedOn w:val="a"/>
    <w:link w:val="a6"/>
    <w:rsid w:val="008C4AEC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6">
    <w:name w:val="Верхний колонтитул Знак"/>
    <w:basedOn w:val="a0"/>
    <w:link w:val="a5"/>
    <w:rsid w:val="008C4AEC"/>
  </w:style>
  <w:style w:type="paragraph" w:styleId="a7">
    <w:name w:val="footer"/>
    <w:basedOn w:val="a"/>
    <w:link w:val="a8"/>
    <w:rsid w:val="008C4AEC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8">
    <w:name w:val="Нижний колонтитул Знак"/>
    <w:basedOn w:val="a0"/>
    <w:link w:val="a7"/>
    <w:rsid w:val="008C4AEC"/>
  </w:style>
  <w:style w:type="paragraph" w:styleId="a9">
    <w:name w:val="Balloon Text"/>
    <w:basedOn w:val="a"/>
    <w:link w:val="aa"/>
    <w:rsid w:val="00C33719"/>
    <w:rPr>
      <w:rFonts w:ascii="Tahoma" w:hAnsi="Tahoma"/>
      <w:sz w:val="16"/>
      <w:szCs w:val="16"/>
    </w:rPr>
  </w:style>
  <w:style w:type="character" w:customStyle="1" w:styleId="aa">
    <w:name w:val="Текст выноски Знак"/>
    <w:link w:val="a9"/>
    <w:rsid w:val="00C33719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rsid w:val="008117DA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ab">
    <w:name w:val="TOC Heading"/>
    <w:basedOn w:val="1"/>
    <w:next w:val="a"/>
    <w:uiPriority w:val="39"/>
    <w:semiHidden/>
    <w:unhideWhenUsed/>
    <w:qFormat/>
    <w:rsid w:val="008117DA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11">
    <w:name w:val="toc 1"/>
    <w:basedOn w:val="a"/>
    <w:next w:val="a"/>
    <w:autoRedefine/>
    <w:uiPriority w:val="39"/>
    <w:rsid w:val="008117DA"/>
  </w:style>
  <w:style w:type="character" w:styleId="ac">
    <w:name w:val="Hyperlink"/>
    <w:uiPriority w:val="99"/>
    <w:unhideWhenUsed/>
    <w:rsid w:val="008117DA"/>
    <w:rPr>
      <w:color w:val="0000FF"/>
      <w:u w:val="single"/>
    </w:rPr>
  </w:style>
  <w:style w:type="paragraph" w:customStyle="1" w:styleId="12">
    <w:name w:val="Нумерованный список1"/>
    <w:basedOn w:val="a"/>
    <w:rsid w:val="00260205"/>
    <w:pPr>
      <w:tabs>
        <w:tab w:val="num" w:pos="792"/>
      </w:tabs>
      <w:ind w:firstLine="360"/>
    </w:pPr>
  </w:style>
  <w:style w:type="paragraph" w:styleId="HTML">
    <w:name w:val="HTML Preformatted"/>
    <w:basedOn w:val="a"/>
    <w:link w:val="HTML0"/>
    <w:uiPriority w:val="99"/>
    <w:semiHidden/>
    <w:unhideWhenUsed/>
    <w:rsid w:val="00DA64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A649F"/>
    <w:rPr>
      <w:rFonts w:ascii="Courier New" w:hAnsi="Courier New" w:cs="Courier New"/>
    </w:rPr>
  </w:style>
  <w:style w:type="character" w:customStyle="1" w:styleId="y2iqfc">
    <w:name w:val="y2iqfc"/>
    <w:basedOn w:val="a0"/>
    <w:rsid w:val="00DA649F"/>
  </w:style>
  <w:style w:type="paragraph" w:styleId="ad">
    <w:name w:val="List Paragraph"/>
    <w:basedOn w:val="a"/>
    <w:uiPriority w:val="34"/>
    <w:qFormat/>
    <w:rsid w:val="004211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3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4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7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9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63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89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3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5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6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3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32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4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0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0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68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3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8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3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2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4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94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35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59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8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36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7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52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2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8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5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Borodko\Progect\ATE\MultimetrTest\MultTest\V104\Template\Template_UDC_UAC_IDC_IAC_R_F_C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E9B4DB-FCA6-47A1-B1F2-4C0530C43A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Template_UDC_UAC_IDC_IAC_R_F_C.dot</Template>
  <TotalTime>77</TotalTime>
  <Pages>6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услуги по автоматизации измерительных процессов</vt:lpstr>
    </vt:vector>
  </TitlesOfParts>
  <Company>Gipro</Company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услуги по автоматизации измерительных процессов</dc:title>
  <dc:creator>user</dc:creator>
  <cp:lastModifiedBy>Administrator</cp:lastModifiedBy>
  <cp:revision>68</cp:revision>
  <dcterms:created xsi:type="dcterms:W3CDTF">2023-06-29T08:18:00Z</dcterms:created>
  <dcterms:modified xsi:type="dcterms:W3CDTF">2023-07-27T14:23:00Z</dcterms:modified>
</cp:coreProperties>
</file>